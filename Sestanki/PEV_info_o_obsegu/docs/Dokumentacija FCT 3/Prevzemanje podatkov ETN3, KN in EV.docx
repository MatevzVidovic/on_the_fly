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54504726"/>
        <w:docPartObj>
          <w:docPartGallery w:val="Cover Pages"/>
          <w:docPartUnique/>
        </w:docPartObj>
      </w:sdtPr>
      <w:sdtContent>
        <w:p w14:paraId="7524C853" w14:textId="77777777" w:rsidR="00F440AE" w:rsidRDefault="001D129A"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635E241" wp14:editId="0C35BD25">
                <wp:simplePos x="0" y="0"/>
                <wp:positionH relativeFrom="column">
                  <wp:posOffset>-1159329</wp:posOffset>
                </wp:positionH>
                <wp:positionV relativeFrom="paragraph">
                  <wp:posOffset>-1246415</wp:posOffset>
                </wp:positionV>
                <wp:extent cx="3562350" cy="3219450"/>
                <wp:effectExtent l="0" t="0" r="8255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home-header-pic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0" cy="321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F25FECE" w14:textId="77777777" w:rsidR="00F440AE" w:rsidRDefault="00966FD2">
          <w:pPr>
            <w:rPr>
              <w:rFonts w:eastAsiaTheme="majorEastAsia" w:cstheme="majorBidi"/>
              <w:spacing w:val="-10"/>
              <w:sz w:val="56"/>
              <w:szCs w:val="56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4A5ECB7" wp14:editId="6C76EBC4">
                <wp:simplePos x="0" y="0"/>
                <wp:positionH relativeFrom="margin">
                  <wp:posOffset>-330835</wp:posOffset>
                </wp:positionH>
                <wp:positionV relativeFrom="paragraph">
                  <wp:posOffset>6164003</wp:posOffset>
                </wp:positionV>
                <wp:extent cx="2228215" cy="1028065"/>
                <wp:effectExtent l="0" t="0" r="0" b="0"/>
                <wp:wrapSquare wrapText="bothSides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Flycom-logo-main-tisk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215" cy="1028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93F9C64" wp14:editId="085F683F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3085465</wp:posOffset>
                    </wp:positionV>
                    <wp:extent cx="4686300" cy="6720840"/>
                    <wp:effectExtent l="0" t="0" r="10160" b="1079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4C25E" w14:textId="5BA5198A" w:rsidR="00F440AE" w:rsidRPr="00E54732" w:rsidRDefault="009211C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>Podatki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>prostorskih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>evidenc</w:t>
                                </w:r>
                                <w:proofErr w:type="spellEnd"/>
                              </w:p>
                              <w:p w14:paraId="4CE162B8" w14:textId="6FF5E778" w:rsidR="00F440AE" w:rsidRPr="001D129A" w:rsidRDefault="00000000" w:rsidP="00F440AE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color w:val="1B296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HAnsi"/>
                                      <w:b/>
                                      <w:caps/>
                                      <w:color w:val="1B296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47025070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211CF">
                                      <w:rPr>
                                        <w:rFonts w:cstheme="minorHAnsi"/>
                                        <w:b/>
                                        <w:caps/>
                                        <w:color w:val="1B296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3F9C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left:0;text-align:left;margin-left:0;margin-top:242.95pt;width:369pt;height:529.2pt;z-index:251660288;visibility:visible;mso-wrap-style:square;mso-width-percent:79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" filled="f" stroked="f" strokeweight=".5pt">
                    <v:textbox style="mso-fit-shape-to-text:t" inset="0,0,0,0">
                      <w:txbxContent>
                        <w:p w14:paraId="3444C25E" w14:textId="5BA5198A" w:rsidR="00F440AE" w:rsidRPr="00E54732" w:rsidRDefault="009211CF">
                          <w:pPr>
                            <w:pStyle w:val="NoSpacing"/>
                            <w:spacing w:before="40" w:after="560" w:line="216" w:lineRule="auto"/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>Podatki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>prostorskih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>evidenc</w:t>
                          </w:r>
                          <w:proofErr w:type="spellEnd"/>
                        </w:p>
                        <w:p w14:paraId="4CE162B8" w14:textId="6FF5E778" w:rsidR="00F440AE" w:rsidRPr="001D129A" w:rsidRDefault="00000000" w:rsidP="00F440AE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color w:val="1B296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cstheme="minorHAnsi"/>
                                <w:b/>
                                <w:caps/>
                                <w:color w:val="1B296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47025070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211CF">
                                <w:rPr>
                                  <w:rFonts w:cstheme="minorHAnsi"/>
                                  <w:b/>
                                  <w:caps/>
                                  <w:color w:val="1B296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F2EEA0A" wp14:editId="55D56177">
                    <wp:simplePos x="0" y="0"/>
                    <wp:positionH relativeFrom="margin">
                      <wp:posOffset>-108066</wp:posOffset>
                    </wp:positionH>
                    <wp:positionV relativeFrom="paragraph">
                      <wp:posOffset>7417320</wp:posOffset>
                    </wp:positionV>
                    <wp:extent cx="3568065" cy="511175"/>
                    <wp:effectExtent l="0" t="0" r="0" b="3175"/>
                    <wp:wrapSquare wrapText="bothSides"/>
                    <wp:docPr id="1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68065" cy="511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256E1F" w14:textId="77777777" w:rsidR="001D129A" w:rsidRPr="00E54732" w:rsidRDefault="00694B1C" w:rsidP="001D129A">
                                <w:pPr>
                                  <w:pStyle w:val="NoSpacing"/>
                                  <w:rPr>
                                    <w:rFonts w:cstheme="minorHAnsi"/>
                                    <w:color w:val="001647" w:themeColor="text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>Celovška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 xml:space="preserve"> cesta 520, 1210 Ljubljana 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>Šentvid</w:t>
                                </w:r>
                                <w:proofErr w:type="spellEnd"/>
                              </w:p>
                              <w:p w14:paraId="68FE91DF" w14:textId="77777777" w:rsidR="001D129A" w:rsidRPr="00E54732" w:rsidRDefault="001D129A" w:rsidP="001D129A">
                                <w:pPr>
                                  <w:pStyle w:val="NoSpacing"/>
                                  <w:rPr>
                                    <w:rFonts w:cstheme="minorHAnsi"/>
                                    <w:color w:val="001647" w:themeColor="text2"/>
                                  </w:rPr>
                                </w:pPr>
                                <w:hyperlink r:id="rId13" w:history="1">
                                  <w:r w:rsidRPr="00E54732">
                                    <w:rPr>
                                      <w:rStyle w:val="Hyperlink"/>
                                      <w:rFonts w:cstheme="minorHAnsi"/>
                                      <w:color w:val="001647" w:themeColor="text2"/>
                                      <w:u w:val="none"/>
                                    </w:rPr>
                                    <w:t>info@flycom.si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2EEA0A" id="Text Box 2" o:spid="_x0000_s1027" type="#_x0000_t202" style="position:absolute;left:0;text-align:left;margin-left:-8.5pt;margin-top:584.05pt;width:280.95pt;height:4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" filled="f" stroked="f">
                    <v:textbox>
                      <w:txbxContent>
                        <w:p w14:paraId="5A256E1F" w14:textId="77777777" w:rsidR="001D129A" w:rsidRPr="00E54732" w:rsidRDefault="00694B1C" w:rsidP="001D129A">
                          <w:pPr>
                            <w:pStyle w:val="NoSpacing"/>
                            <w:rPr>
                              <w:rFonts w:cstheme="minorHAnsi"/>
                              <w:color w:val="001647" w:themeColor="text2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>Celovška</w:t>
                          </w:r>
                          <w:proofErr w:type="spellEnd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 xml:space="preserve"> cesta 520, 1210 Ljubljana </w:t>
                          </w:r>
                          <w:proofErr w:type="spellStart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>Šentvid</w:t>
                          </w:r>
                          <w:proofErr w:type="spellEnd"/>
                        </w:p>
                        <w:p w14:paraId="68FE91DF" w14:textId="77777777" w:rsidR="001D129A" w:rsidRPr="00E54732" w:rsidRDefault="001D129A" w:rsidP="001D129A">
                          <w:pPr>
                            <w:pStyle w:val="NoSpacing"/>
                            <w:rPr>
                              <w:rFonts w:cstheme="minorHAnsi"/>
                              <w:color w:val="001647" w:themeColor="text2"/>
                            </w:rPr>
                          </w:pPr>
                          <w:hyperlink r:id="rId14" w:history="1">
                            <w:r w:rsidRPr="00E54732">
                              <w:rPr>
                                <w:rStyle w:val="Hyperlink"/>
                                <w:rFonts w:cstheme="minorHAnsi"/>
                                <w:color w:val="001647" w:themeColor="text2"/>
                                <w:u w:val="none"/>
                              </w:rPr>
                              <w:t>info@flycom.si</w:t>
                            </w:r>
                          </w:hyperlink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7608F848" wp14:editId="5129CB21">
                <wp:simplePos x="0" y="0"/>
                <wp:positionH relativeFrom="page">
                  <wp:align>right</wp:align>
                </wp:positionH>
                <wp:positionV relativeFrom="paragraph">
                  <wp:posOffset>5620336</wp:posOffset>
                </wp:positionV>
                <wp:extent cx="3562350" cy="3219450"/>
                <wp:effectExtent l="0" t="0" r="0" b="0"/>
                <wp:wrapNone/>
                <wp:docPr id="1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home-header-pic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3562350" cy="321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40AE">
            <w:br w:type="page"/>
          </w:r>
        </w:p>
      </w:sdtContent>
    </w:sdt>
    <w:p w14:paraId="1D60FB99" w14:textId="5E3574F0" w:rsidR="004C23A2" w:rsidRDefault="004C23A2" w:rsidP="006B2EE6">
      <w:pPr>
        <w:pStyle w:val="Heading1"/>
      </w:pPr>
      <w:r>
        <w:lastRenderedPageBreak/>
        <w:t>Prevzemanje</w:t>
      </w:r>
      <w:r w:rsidR="00911397">
        <w:t xml:space="preserve"> </w:t>
      </w:r>
      <w:r>
        <w:t>podatkov</w:t>
      </w:r>
      <w:r w:rsidR="006B2EE6">
        <w:t xml:space="preserve"> iz ETN</w:t>
      </w:r>
    </w:p>
    <w:p w14:paraId="442790BB" w14:textId="6236FA7E" w:rsidR="004C23A2" w:rsidRDefault="004C23A2" w:rsidP="001E1559">
      <w:r>
        <w:t>Podatki se prevzemajo iz ETN3</w:t>
      </w:r>
      <w:r w:rsidR="000F1D20">
        <w:t xml:space="preserve"> enkrat tedensko v nedeljo.</w:t>
      </w:r>
      <w:r w:rsidR="00FF7462">
        <w:t xml:space="preserve"> Prenaša</w:t>
      </w:r>
      <w:r w:rsidR="003C6B67">
        <w:t>m</w:t>
      </w:r>
      <w:r w:rsidR="00FF7462">
        <w:t xml:space="preserve">o tabele, ki so navedene v spodnji </w:t>
      </w:r>
      <w:r w:rsidR="003C6B67">
        <w:t xml:space="preserve">preglednici. </w:t>
      </w:r>
      <w:r w:rsidR="00911397">
        <w:t>Te se uporabljajo pri avtomatskem razvrščanju poslov in najemov.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5AAA" w14:paraId="5F11035B" w14:textId="77777777" w:rsidTr="000F5AAA">
        <w:tc>
          <w:tcPr>
            <w:tcW w:w="4675" w:type="dxa"/>
          </w:tcPr>
          <w:p w14:paraId="7B207CD8" w14:textId="1FEB068A" w:rsidR="000F5AAA" w:rsidRDefault="000F5AAA" w:rsidP="001E1559">
            <w:r>
              <w:t>Unikatno ime tabele</w:t>
            </w:r>
          </w:p>
        </w:tc>
        <w:tc>
          <w:tcPr>
            <w:tcW w:w="4675" w:type="dxa"/>
          </w:tcPr>
          <w:p w14:paraId="286252D8" w14:textId="3616096B" w:rsidR="000F5AAA" w:rsidRDefault="000F5AAA" w:rsidP="001E1559">
            <w:r>
              <w:t xml:space="preserve">Ime tabele </w:t>
            </w:r>
          </w:p>
        </w:tc>
      </w:tr>
      <w:tr w:rsidR="000F5AAA" w14:paraId="449961FB" w14:textId="77777777" w:rsidTr="00D03997">
        <w:tc>
          <w:tcPr>
            <w:tcW w:w="4675" w:type="dxa"/>
            <w:shd w:val="clear" w:color="auto" w:fill="92D050"/>
          </w:tcPr>
          <w:p w14:paraId="2ABAA090" w14:textId="285C644C" w:rsidR="000F5AAA" w:rsidRDefault="000F5AAA" w:rsidP="001E1559">
            <w:r w:rsidRPr="000F5AAA">
              <w:t>etn3_contract_purchase_details</w:t>
            </w:r>
          </w:p>
        </w:tc>
        <w:tc>
          <w:tcPr>
            <w:tcW w:w="4675" w:type="dxa"/>
          </w:tcPr>
          <w:p w14:paraId="54AE7A5F" w14:textId="4A85C98F" w:rsidR="000F5AAA" w:rsidRDefault="000F5AAA" w:rsidP="001E1559">
            <w:r w:rsidRPr="000F5AAA">
              <w:t>ETN3 - Podrobnosti o kupoprodajnih poslih</w:t>
            </w:r>
          </w:p>
        </w:tc>
      </w:tr>
      <w:tr w:rsidR="000F5AAA" w14:paraId="2889F420" w14:textId="77777777" w:rsidTr="00D03997">
        <w:tc>
          <w:tcPr>
            <w:tcW w:w="4675" w:type="dxa"/>
            <w:shd w:val="clear" w:color="auto" w:fill="92D050"/>
          </w:tcPr>
          <w:p w14:paraId="4B50C15C" w14:textId="69630EDB" w:rsidR="000F5AAA" w:rsidRDefault="001A6940" w:rsidP="001E1559">
            <w:r w:rsidRPr="001A6940">
              <w:t>etn3_building_part</w:t>
            </w:r>
          </w:p>
        </w:tc>
        <w:tc>
          <w:tcPr>
            <w:tcW w:w="4675" w:type="dxa"/>
          </w:tcPr>
          <w:p w14:paraId="7416C4D4" w14:textId="65F833E0" w:rsidR="000F5AAA" w:rsidRDefault="001A6940" w:rsidP="001E1559">
            <w:r w:rsidRPr="001A6940">
              <w:t>ETN3 - Deli stavb</w:t>
            </w:r>
          </w:p>
        </w:tc>
      </w:tr>
      <w:tr w:rsidR="000F5AAA" w14:paraId="02BBF5CD" w14:textId="77777777" w:rsidTr="00D03997">
        <w:tc>
          <w:tcPr>
            <w:tcW w:w="4675" w:type="dxa"/>
            <w:shd w:val="clear" w:color="auto" w:fill="92D050"/>
          </w:tcPr>
          <w:p w14:paraId="4F6733E2" w14:textId="55B527A2" w:rsidR="000F5AAA" w:rsidRDefault="001A6940" w:rsidP="001E1559">
            <w:r w:rsidRPr="001A6940">
              <w:t>etn3_building_part_prchs_det</w:t>
            </w:r>
          </w:p>
        </w:tc>
        <w:tc>
          <w:tcPr>
            <w:tcW w:w="4675" w:type="dxa"/>
          </w:tcPr>
          <w:p w14:paraId="453E5126" w14:textId="7BB26E9A" w:rsidR="000F5AAA" w:rsidRDefault="001A6940" w:rsidP="001A6940">
            <w:pPr>
              <w:tabs>
                <w:tab w:val="left" w:pos="1745"/>
              </w:tabs>
            </w:pPr>
            <w:r w:rsidRPr="001A6940">
              <w:t>ETN3 - Podrobnosti o prodaji delov stavb</w:t>
            </w:r>
          </w:p>
        </w:tc>
      </w:tr>
      <w:tr w:rsidR="001A6940" w14:paraId="5D4C0199" w14:textId="77777777" w:rsidTr="000311DC">
        <w:tc>
          <w:tcPr>
            <w:tcW w:w="4675" w:type="dxa"/>
            <w:shd w:val="clear" w:color="auto" w:fill="92D050"/>
          </w:tcPr>
          <w:p w14:paraId="61204C4C" w14:textId="23883387" w:rsidR="001A6940" w:rsidRPr="001A6940" w:rsidRDefault="001A6940" w:rsidP="001E1559">
            <w:r w:rsidRPr="001A6940">
              <w:t>etn3_contract_rental_details</w:t>
            </w:r>
          </w:p>
        </w:tc>
        <w:tc>
          <w:tcPr>
            <w:tcW w:w="4675" w:type="dxa"/>
          </w:tcPr>
          <w:p w14:paraId="2F1BEC7B" w14:textId="6A2C2185" w:rsidR="001A6940" w:rsidRPr="001A6940" w:rsidRDefault="001A6940" w:rsidP="001A6940">
            <w:pPr>
              <w:tabs>
                <w:tab w:val="left" w:pos="1745"/>
              </w:tabs>
            </w:pPr>
            <w:r w:rsidRPr="001A6940">
              <w:t>ETN3 - Podrobnosti o najemnih poslih</w:t>
            </w:r>
          </w:p>
        </w:tc>
      </w:tr>
      <w:tr w:rsidR="001A6940" w14:paraId="218E5BB6" w14:textId="77777777" w:rsidTr="005D5860">
        <w:tc>
          <w:tcPr>
            <w:tcW w:w="4675" w:type="dxa"/>
            <w:shd w:val="clear" w:color="auto" w:fill="92D050"/>
          </w:tcPr>
          <w:p w14:paraId="0E03CA50" w14:textId="76B1C23E" w:rsidR="001A6940" w:rsidRPr="001A6940" w:rsidRDefault="005F48B3" w:rsidP="001E1559">
            <w:r w:rsidRPr="005F48B3">
              <w:t>etn3_contractor</w:t>
            </w:r>
          </w:p>
        </w:tc>
        <w:tc>
          <w:tcPr>
            <w:tcW w:w="4675" w:type="dxa"/>
          </w:tcPr>
          <w:p w14:paraId="42751AB5" w14:textId="3C95332D" w:rsidR="001A6940" w:rsidRPr="001A6940" w:rsidRDefault="005F48B3" w:rsidP="001A6940">
            <w:pPr>
              <w:tabs>
                <w:tab w:val="left" w:pos="1745"/>
              </w:tabs>
            </w:pPr>
            <w:r w:rsidRPr="005F48B3">
              <w:t>ETN3 - Pogodbene stranke</w:t>
            </w:r>
          </w:p>
        </w:tc>
      </w:tr>
      <w:tr w:rsidR="001A6940" w14:paraId="38203273" w14:textId="77777777" w:rsidTr="009878F3">
        <w:tc>
          <w:tcPr>
            <w:tcW w:w="4675" w:type="dxa"/>
            <w:shd w:val="clear" w:color="auto" w:fill="92D050"/>
          </w:tcPr>
          <w:p w14:paraId="5519AAA8" w14:textId="1BB37BDA" w:rsidR="001A6940" w:rsidRPr="001A6940" w:rsidRDefault="005F48B3" w:rsidP="001E1559">
            <w:r w:rsidRPr="005F48B3">
              <w:t>etn3_codelist</w:t>
            </w:r>
          </w:p>
        </w:tc>
        <w:tc>
          <w:tcPr>
            <w:tcW w:w="4675" w:type="dxa"/>
          </w:tcPr>
          <w:p w14:paraId="54B4D36F" w14:textId="669B6B49" w:rsidR="001A6940" w:rsidRPr="001A6940" w:rsidRDefault="005F48B3" w:rsidP="001A6940">
            <w:pPr>
              <w:tabs>
                <w:tab w:val="left" w:pos="1745"/>
              </w:tabs>
            </w:pPr>
            <w:r w:rsidRPr="005F48B3">
              <w:t>ETN3 - Šifrant</w:t>
            </w:r>
          </w:p>
        </w:tc>
      </w:tr>
      <w:tr w:rsidR="001A6940" w14:paraId="2EF8ABCD" w14:textId="77777777" w:rsidTr="00D55EF3">
        <w:tc>
          <w:tcPr>
            <w:tcW w:w="4675" w:type="dxa"/>
            <w:shd w:val="clear" w:color="auto" w:fill="92D050"/>
          </w:tcPr>
          <w:p w14:paraId="1EB4A4CA" w14:textId="3D614CDC" w:rsidR="001A6940" w:rsidRPr="001A6940" w:rsidRDefault="005F48B3" w:rsidP="001E1559">
            <w:r w:rsidRPr="005F48B3">
              <w:t>etn3_parcel</w:t>
            </w:r>
          </w:p>
        </w:tc>
        <w:tc>
          <w:tcPr>
            <w:tcW w:w="4675" w:type="dxa"/>
          </w:tcPr>
          <w:p w14:paraId="13228944" w14:textId="47CFDAAF" w:rsidR="001A6940" w:rsidRPr="001A6940" w:rsidRDefault="005F48B3" w:rsidP="001A6940">
            <w:pPr>
              <w:tabs>
                <w:tab w:val="left" w:pos="1745"/>
              </w:tabs>
            </w:pPr>
            <w:r w:rsidRPr="005F48B3">
              <w:t>ETN3 - Parcele posla</w:t>
            </w:r>
          </w:p>
        </w:tc>
      </w:tr>
      <w:tr w:rsidR="001A6940" w14:paraId="07106231" w14:textId="77777777" w:rsidTr="003C691E">
        <w:tc>
          <w:tcPr>
            <w:tcW w:w="4675" w:type="dxa"/>
            <w:shd w:val="clear" w:color="auto" w:fill="92D050"/>
          </w:tcPr>
          <w:p w14:paraId="118D7099" w14:textId="580375E0" w:rsidR="001A6940" w:rsidRPr="001A6940" w:rsidRDefault="005F48B3" w:rsidP="001E1559">
            <w:r w:rsidRPr="005F48B3">
              <w:t>etn3_contract_location</w:t>
            </w:r>
          </w:p>
        </w:tc>
        <w:tc>
          <w:tcPr>
            <w:tcW w:w="4675" w:type="dxa"/>
          </w:tcPr>
          <w:p w14:paraId="7A25613D" w14:textId="43FFE728" w:rsidR="001A6940" w:rsidRPr="001A6940" w:rsidRDefault="005F48B3" w:rsidP="001A6940">
            <w:pPr>
              <w:tabs>
                <w:tab w:val="left" w:pos="1745"/>
              </w:tabs>
            </w:pPr>
            <w:r w:rsidRPr="005F48B3">
              <w:t>ETN3 - Geolokacija posla</w:t>
            </w:r>
          </w:p>
        </w:tc>
      </w:tr>
      <w:tr w:rsidR="001A6940" w14:paraId="55A14412" w14:textId="77777777" w:rsidTr="009F0085">
        <w:tc>
          <w:tcPr>
            <w:tcW w:w="4675" w:type="dxa"/>
            <w:shd w:val="clear" w:color="auto" w:fill="92D050"/>
          </w:tcPr>
          <w:p w14:paraId="057E3CA7" w14:textId="016A7ECE" w:rsidR="001A6940" w:rsidRPr="001A6940" w:rsidRDefault="00B133E5" w:rsidP="001E1559">
            <w:r w:rsidRPr="00B133E5">
              <w:t>etn3_building_part_rntl_det</w:t>
            </w:r>
          </w:p>
        </w:tc>
        <w:tc>
          <w:tcPr>
            <w:tcW w:w="4675" w:type="dxa"/>
          </w:tcPr>
          <w:p w14:paraId="56E977AE" w14:textId="13EDC189" w:rsidR="001A6940" w:rsidRPr="001A6940" w:rsidRDefault="00B133E5" w:rsidP="001A6940">
            <w:pPr>
              <w:tabs>
                <w:tab w:val="left" w:pos="1745"/>
              </w:tabs>
            </w:pPr>
            <w:r w:rsidRPr="00B133E5">
              <w:t>ETN3 - Podrobnosti o najemu delov stavb</w:t>
            </w:r>
          </w:p>
        </w:tc>
      </w:tr>
      <w:tr w:rsidR="001A6940" w14:paraId="4833540C" w14:textId="77777777" w:rsidTr="00F0224A">
        <w:tc>
          <w:tcPr>
            <w:tcW w:w="4675" w:type="dxa"/>
            <w:shd w:val="clear" w:color="auto" w:fill="92D050"/>
          </w:tcPr>
          <w:p w14:paraId="59D157B0" w14:textId="4DD31DF4" w:rsidR="001A6940" w:rsidRPr="001A6940" w:rsidRDefault="00B133E5" w:rsidP="001E1559">
            <w:r w:rsidRPr="00B133E5">
              <w:t>etn3_address</w:t>
            </w:r>
          </w:p>
        </w:tc>
        <w:tc>
          <w:tcPr>
            <w:tcW w:w="4675" w:type="dxa"/>
          </w:tcPr>
          <w:p w14:paraId="4F1DE051" w14:textId="01FF7975" w:rsidR="001A6940" w:rsidRPr="001A6940" w:rsidRDefault="00B133E5" w:rsidP="001A6940">
            <w:pPr>
              <w:tabs>
                <w:tab w:val="left" w:pos="1745"/>
              </w:tabs>
            </w:pPr>
            <w:r w:rsidRPr="00B133E5">
              <w:t>ETN3 - Naslovi</w:t>
            </w:r>
          </w:p>
        </w:tc>
      </w:tr>
      <w:tr w:rsidR="001A6940" w14:paraId="4C7D1777" w14:textId="77777777" w:rsidTr="00F0224A">
        <w:tc>
          <w:tcPr>
            <w:tcW w:w="4675" w:type="dxa"/>
            <w:shd w:val="clear" w:color="auto" w:fill="92D050"/>
          </w:tcPr>
          <w:p w14:paraId="596CA4FD" w14:textId="427DA6CB" w:rsidR="001A6940" w:rsidRPr="001A6940" w:rsidRDefault="00B133E5" w:rsidP="001E1559">
            <w:r w:rsidRPr="00B133E5">
              <w:t>etn3_contract</w:t>
            </w:r>
          </w:p>
        </w:tc>
        <w:tc>
          <w:tcPr>
            <w:tcW w:w="4675" w:type="dxa"/>
          </w:tcPr>
          <w:p w14:paraId="380254D4" w14:textId="6764040E" w:rsidR="001A6940" w:rsidRPr="001A6940" w:rsidRDefault="00B133E5" w:rsidP="001A6940">
            <w:pPr>
              <w:tabs>
                <w:tab w:val="left" w:pos="1745"/>
              </w:tabs>
            </w:pPr>
            <w:r w:rsidRPr="00B133E5">
              <w:t>ETN3 - Posli</w:t>
            </w:r>
          </w:p>
        </w:tc>
      </w:tr>
    </w:tbl>
    <w:p w14:paraId="16D1C87B" w14:textId="77777777" w:rsidR="000F5AAA" w:rsidRDefault="000F5AAA" w:rsidP="001E1559"/>
    <w:p w14:paraId="52E87FF4" w14:textId="0674F462" w:rsidR="00553F92" w:rsidRDefault="006B2EE6" w:rsidP="00D04E32">
      <w:pPr>
        <w:pStyle w:val="Heading1"/>
      </w:pPr>
      <w:r>
        <w:t>Prevzemanje podatkov iz KN</w:t>
      </w:r>
    </w:p>
    <w:p w14:paraId="27399411" w14:textId="0D41E736" w:rsidR="005027EA" w:rsidRPr="005027EA" w:rsidRDefault="005027EA" w:rsidP="005027EA">
      <w:pPr>
        <w:pStyle w:val="Heading2"/>
      </w:pPr>
      <w:r>
        <w:t>Stavbe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7"/>
        <w:gridCol w:w="2959"/>
        <w:gridCol w:w="2664"/>
      </w:tblGrid>
      <w:tr w:rsidR="00E9205D" w14:paraId="1DA6AC4E" w14:textId="74B9F2F8" w:rsidTr="00E9205D">
        <w:tc>
          <w:tcPr>
            <w:tcW w:w="3727" w:type="dxa"/>
          </w:tcPr>
          <w:p w14:paraId="1DE7E416" w14:textId="77777777" w:rsidR="00E9205D" w:rsidRDefault="00E9205D" w:rsidP="0038377A">
            <w:r>
              <w:t>Unikatno ime tabele</w:t>
            </w:r>
          </w:p>
        </w:tc>
        <w:tc>
          <w:tcPr>
            <w:tcW w:w="2959" w:type="dxa"/>
          </w:tcPr>
          <w:p w14:paraId="6425EA9E" w14:textId="77777777" w:rsidR="00E9205D" w:rsidRDefault="00E9205D" w:rsidP="0038377A">
            <w:r>
              <w:t xml:space="preserve">Ime tabele </w:t>
            </w:r>
          </w:p>
        </w:tc>
        <w:tc>
          <w:tcPr>
            <w:tcW w:w="2664" w:type="dxa"/>
          </w:tcPr>
          <w:p w14:paraId="1CAB0DC8" w14:textId="288A9B2A" w:rsidR="00E9205D" w:rsidRDefault="00E9205D" w:rsidP="0038377A">
            <w:r>
              <w:t>Osveževanje</w:t>
            </w:r>
          </w:p>
        </w:tc>
      </w:tr>
      <w:tr w:rsidR="00E9205D" w14:paraId="066F30B1" w14:textId="3914BF72" w:rsidTr="00C73FE9">
        <w:tc>
          <w:tcPr>
            <w:tcW w:w="3727" w:type="dxa"/>
            <w:shd w:val="clear" w:color="auto" w:fill="92D050"/>
          </w:tcPr>
          <w:p w14:paraId="1E2CFE4F" w14:textId="205EF1AA" w:rsidR="00E9205D" w:rsidRDefault="00E9205D" w:rsidP="0038377A">
            <w:r w:rsidRPr="00337CDC">
              <w:t>kn_nep_etaze_h</w:t>
            </w:r>
          </w:p>
        </w:tc>
        <w:tc>
          <w:tcPr>
            <w:tcW w:w="2959" w:type="dxa"/>
          </w:tcPr>
          <w:p w14:paraId="3F24EB99" w14:textId="177E9896" w:rsidR="00E9205D" w:rsidRDefault="00E9205D" w:rsidP="0038377A">
            <w:r w:rsidRPr="00337CDC">
              <w:t>KN NEP H - Etaže</w:t>
            </w:r>
          </w:p>
        </w:tc>
        <w:tc>
          <w:tcPr>
            <w:tcW w:w="2664" w:type="dxa"/>
          </w:tcPr>
          <w:p w14:paraId="6C0143A4" w14:textId="626A946D" w:rsidR="00E9205D" w:rsidRPr="00337CDC" w:rsidRDefault="000C63E5" w:rsidP="0038377A">
            <w:r>
              <w:t>Vsako sobota</w:t>
            </w:r>
          </w:p>
        </w:tc>
      </w:tr>
      <w:tr w:rsidR="00E9205D" w14:paraId="50A378D7" w14:textId="4EEB6733" w:rsidTr="005D2F36">
        <w:tc>
          <w:tcPr>
            <w:tcW w:w="3727" w:type="dxa"/>
            <w:shd w:val="clear" w:color="auto" w:fill="92D050"/>
          </w:tcPr>
          <w:p w14:paraId="60CDA9CA" w14:textId="62EAF27B" w:rsidR="00E9205D" w:rsidRDefault="00E9205D" w:rsidP="00B95383">
            <w:r w:rsidRPr="00B95383">
              <w:t>kn_nep_stavbe_parcele_h</w:t>
            </w:r>
          </w:p>
        </w:tc>
        <w:tc>
          <w:tcPr>
            <w:tcW w:w="2959" w:type="dxa"/>
          </w:tcPr>
          <w:p w14:paraId="4CF791DC" w14:textId="6A653794" w:rsidR="00E9205D" w:rsidRDefault="00E9205D" w:rsidP="00B95383">
            <w:r w:rsidRPr="00B95383">
              <w:t>KN NEP H - Stavbe parcele</w:t>
            </w:r>
          </w:p>
        </w:tc>
        <w:tc>
          <w:tcPr>
            <w:tcW w:w="2664" w:type="dxa"/>
          </w:tcPr>
          <w:p w14:paraId="37E2F9B4" w14:textId="53159B4D" w:rsidR="00E9205D" w:rsidRPr="00B95383" w:rsidRDefault="00E048FE" w:rsidP="00B95383">
            <w:r>
              <w:t>Vsako soboto</w:t>
            </w:r>
          </w:p>
        </w:tc>
      </w:tr>
      <w:tr w:rsidR="00E9205D" w14:paraId="69CADDEC" w14:textId="436386A4" w:rsidTr="00561938">
        <w:tc>
          <w:tcPr>
            <w:tcW w:w="3727" w:type="dxa"/>
            <w:shd w:val="clear" w:color="auto" w:fill="92D050"/>
          </w:tcPr>
          <w:p w14:paraId="3E934D64" w14:textId="1F9E3BB1" w:rsidR="00E9205D" w:rsidRDefault="00634050" w:rsidP="00B95383">
            <w:r w:rsidRPr="00634050">
              <w:t>kn_nep_deli_stavb_h</w:t>
            </w:r>
          </w:p>
        </w:tc>
        <w:tc>
          <w:tcPr>
            <w:tcW w:w="2959" w:type="dxa"/>
          </w:tcPr>
          <w:p w14:paraId="340CCABF" w14:textId="10FEFF7E" w:rsidR="00E9205D" w:rsidRDefault="00634050" w:rsidP="00B95383">
            <w:r w:rsidRPr="00634050">
              <w:t>KN NEP H - Deli stavb</w:t>
            </w:r>
          </w:p>
        </w:tc>
        <w:tc>
          <w:tcPr>
            <w:tcW w:w="2664" w:type="dxa"/>
          </w:tcPr>
          <w:p w14:paraId="5C310CE1" w14:textId="40FB0686" w:rsidR="00E9205D" w:rsidRDefault="001C4DA9" w:rsidP="00B95383">
            <w:r>
              <w:t>Vsako soboto</w:t>
            </w:r>
          </w:p>
        </w:tc>
      </w:tr>
      <w:tr w:rsidR="00AA304C" w14:paraId="30F4EA55" w14:textId="1DEA955B" w:rsidTr="006B75BB">
        <w:tc>
          <w:tcPr>
            <w:tcW w:w="3727" w:type="dxa"/>
            <w:shd w:val="clear" w:color="auto" w:fill="92D050"/>
          </w:tcPr>
          <w:p w14:paraId="41F21B08" w14:textId="1382B217" w:rsidR="00AA304C" w:rsidRDefault="00AA304C" w:rsidP="00AA304C">
            <w:r w:rsidRPr="00561938">
              <w:t>kn_nep_etaze_x_deli_stavb_h</w:t>
            </w:r>
          </w:p>
        </w:tc>
        <w:tc>
          <w:tcPr>
            <w:tcW w:w="2959" w:type="dxa"/>
          </w:tcPr>
          <w:p w14:paraId="0003E856" w14:textId="560D59D0" w:rsidR="00AA304C" w:rsidRDefault="00AA304C" w:rsidP="00AA304C">
            <w:r w:rsidRPr="00561938">
              <w:t>KN NEP H - Križna tabela etaž in delov stavb</w:t>
            </w:r>
          </w:p>
        </w:tc>
        <w:tc>
          <w:tcPr>
            <w:tcW w:w="2664" w:type="dxa"/>
          </w:tcPr>
          <w:p w14:paraId="4B708878" w14:textId="1717223C" w:rsidR="00AA304C" w:rsidRDefault="00AA304C" w:rsidP="00AA304C">
            <w:r>
              <w:t>Vsako soboto</w:t>
            </w:r>
          </w:p>
        </w:tc>
      </w:tr>
      <w:tr w:rsidR="00AA304C" w14:paraId="4A3ACA34" w14:textId="080C671B" w:rsidTr="003D0AF2">
        <w:tc>
          <w:tcPr>
            <w:tcW w:w="3727" w:type="dxa"/>
            <w:shd w:val="clear" w:color="auto" w:fill="92D050"/>
          </w:tcPr>
          <w:p w14:paraId="4BE43CCD" w14:textId="157D393C" w:rsidR="00AA304C" w:rsidRDefault="00965D25" w:rsidP="00AA304C">
            <w:r w:rsidRPr="00965D25">
              <w:t>kn_nep_prostori_h</w:t>
            </w:r>
          </w:p>
        </w:tc>
        <w:tc>
          <w:tcPr>
            <w:tcW w:w="2959" w:type="dxa"/>
          </w:tcPr>
          <w:p w14:paraId="0DFD51E1" w14:textId="246F6A02" w:rsidR="00AA304C" w:rsidRDefault="00965D25" w:rsidP="00AA304C">
            <w:r w:rsidRPr="00965D25">
              <w:t>KN NEP H - Prostori</w:t>
            </w:r>
          </w:p>
        </w:tc>
        <w:tc>
          <w:tcPr>
            <w:tcW w:w="2664" w:type="dxa"/>
          </w:tcPr>
          <w:p w14:paraId="5EDC25F0" w14:textId="30597F14" w:rsidR="00AA304C" w:rsidRDefault="0010714B" w:rsidP="00AA304C">
            <w:r>
              <w:t>Vsako soboto</w:t>
            </w:r>
          </w:p>
        </w:tc>
      </w:tr>
      <w:tr w:rsidR="00AA304C" w14:paraId="564DA46B" w14:textId="3863EB44" w:rsidTr="00041CAB">
        <w:tc>
          <w:tcPr>
            <w:tcW w:w="3727" w:type="dxa"/>
            <w:shd w:val="clear" w:color="auto" w:fill="92D050"/>
          </w:tcPr>
          <w:p w14:paraId="22D4D6C2" w14:textId="47CEDDE7" w:rsidR="00AA304C" w:rsidRDefault="001E0BFD" w:rsidP="00AA304C">
            <w:r w:rsidRPr="001E0BFD">
              <w:t>kn_nep_stanovanja_h</w:t>
            </w:r>
          </w:p>
        </w:tc>
        <w:tc>
          <w:tcPr>
            <w:tcW w:w="2959" w:type="dxa"/>
          </w:tcPr>
          <w:p w14:paraId="5A3FA299" w14:textId="13925B44" w:rsidR="00AA304C" w:rsidRDefault="001E0BFD" w:rsidP="00AA304C">
            <w:r w:rsidRPr="001E0BFD">
              <w:t>KN NEP H - Stanovanja</w:t>
            </w:r>
          </w:p>
        </w:tc>
        <w:tc>
          <w:tcPr>
            <w:tcW w:w="2664" w:type="dxa"/>
          </w:tcPr>
          <w:p w14:paraId="6C4567E4" w14:textId="6DCC76FE" w:rsidR="00AA304C" w:rsidRDefault="001E0BFD" w:rsidP="00AA304C">
            <w:r>
              <w:t>Vsako soboto</w:t>
            </w:r>
          </w:p>
        </w:tc>
      </w:tr>
      <w:tr w:rsidR="00AA304C" w14:paraId="276E9424" w14:textId="66FEFEDA" w:rsidTr="00E411E6">
        <w:tc>
          <w:tcPr>
            <w:tcW w:w="3727" w:type="dxa"/>
            <w:shd w:val="clear" w:color="auto" w:fill="92D050"/>
          </w:tcPr>
          <w:p w14:paraId="4BBE4AE5" w14:textId="20DC01BB" w:rsidR="00AA304C" w:rsidRDefault="007772EE" w:rsidP="00AA304C">
            <w:r w:rsidRPr="007772EE">
              <w:t>kn_nep_stavbe_obrisi_h</w:t>
            </w:r>
          </w:p>
        </w:tc>
        <w:tc>
          <w:tcPr>
            <w:tcW w:w="2959" w:type="dxa"/>
          </w:tcPr>
          <w:p w14:paraId="5E4C1280" w14:textId="14538B91" w:rsidR="00AA304C" w:rsidRDefault="00F5427F" w:rsidP="00AA304C">
            <w:r w:rsidRPr="00F5427F">
              <w:t>KN NEP H - Stavbe - obrisi</w:t>
            </w:r>
          </w:p>
        </w:tc>
        <w:tc>
          <w:tcPr>
            <w:tcW w:w="2664" w:type="dxa"/>
          </w:tcPr>
          <w:p w14:paraId="5F83E40F" w14:textId="2F2CB821" w:rsidR="00AA304C" w:rsidRDefault="00F5427F" w:rsidP="00AA304C">
            <w:r>
              <w:t>Vsak dan</w:t>
            </w:r>
          </w:p>
        </w:tc>
      </w:tr>
      <w:tr w:rsidR="00AA304C" w14:paraId="69E99960" w14:textId="3C5ADE80" w:rsidTr="001A6807">
        <w:tc>
          <w:tcPr>
            <w:tcW w:w="3727" w:type="dxa"/>
            <w:shd w:val="clear" w:color="auto" w:fill="92D050"/>
          </w:tcPr>
          <w:p w14:paraId="7E86942A" w14:textId="04007255" w:rsidR="00AA304C" w:rsidRDefault="007133F9" w:rsidP="00AA304C">
            <w:r w:rsidRPr="007133F9">
              <w:t>kn_nep_stavbe_zps_h</w:t>
            </w:r>
          </w:p>
        </w:tc>
        <w:tc>
          <w:tcPr>
            <w:tcW w:w="2959" w:type="dxa"/>
          </w:tcPr>
          <w:p w14:paraId="0BEEF996" w14:textId="68E5A5F3" w:rsidR="00AA304C" w:rsidRDefault="007133F9" w:rsidP="00AA304C">
            <w:r w:rsidRPr="007133F9">
              <w:t>KN NEP H - Stavbe ZPS</w:t>
            </w:r>
          </w:p>
        </w:tc>
        <w:tc>
          <w:tcPr>
            <w:tcW w:w="2664" w:type="dxa"/>
          </w:tcPr>
          <w:p w14:paraId="0516AD4B" w14:textId="1144C48B" w:rsidR="00AA304C" w:rsidRDefault="007133F9" w:rsidP="00AA304C">
            <w:r>
              <w:t>Vsako soboto</w:t>
            </w:r>
          </w:p>
        </w:tc>
      </w:tr>
      <w:tr w:rsidR="00AA304C" w14:paraId="07C48094" w14:textId="3F5B3876" w:rsidTr="00B53C22">
        <w:tc>
          <w:tcPr>
            <w:tcW w:w="3727" w:type="dxa"/>
            <w:shd w:val="clear" w:color="auto" w:fill="92D050"/>
          </w:tcPr>
          <w:p w14:paraId="3B4F107E" w14:textId="3ED06A76" w:rsidR="00AA304C" w:rsidRDefault="00074F70" w:rsidP="00AA304C">
            <w:r w:rsidRPr="00074F70">
              <w:t>kn_nep_stavbe_centroidi_h</w:t>
            </w:r>
          </w:p>
        </w:tc>
        <w:tc>
          <w:tcPr>
            <w:tcW w:w="2959" w:type="dxa"/>
          </w:tcPr>
          <w:p w14:paraId="633873EF" w14:textId="7B4C1DFE" w:rsidR="00AA304C" w:rsidRDefault="00074F70" w:rsidP="00AA304C">
            <w:r w:rsidRPr="00074F70">
              <w:t>KN NEP H - Stavbe - centroidi</w:t>
            </w:r>
          </w:p>
        </w:tc>
        <w:tc>
          <w:tcPr>
            <w:tcW w:w="2664" w:type="dxa"/>
          </w:tcPr>
          <w:p w14:paraId="2991DD90" w14:textId="4AC1E0C0" w:rsidR="00AA304C" w:rsidRDefault="00074F70" w:rsidP="00AA304C">
            <w:r>
              <w:t>Vsak dan</w:t>
            </w:r>
          </w:p>
        </w:tc>
      </w:tr>
      <w:tr w:rsidR="00AA304C" w14:paraId="04BC09C6" w14:textId="443DDE9F" w:rsidTr="00B53C22">
        <w:tc>
          <w:tcPr>
            <w:tcW w:w="3727" w:type="dxa"/>
            <w:shd w:val="clear" w:color="auto" w:fill="92D050"/>
          </w:tcPr>
          <w:p w14:paraId="2D409C46" w14:textId="5410AF06" w:rsidR="00AA304C" w:rsidRDefault="00BD4918" w:rsidP="00AA304C">
            <w:r w:rsidRPr="00BD4918">
              <w:t>kn_nep_sestavine_delov_stavb_h</w:t>
            </w:r>
          </w:p>
        </w:tc>
        <w:tc>
          <w:tcPr>
            <w:tcW w:w="2959" w:type="dxa"/>
          </w:tcPr>
          <w:p w14:paraId="22B7EAEB" w14:textId="527F011A" w:rsidR="00AA304C" w:rsidRDefault="00BD4918" w:rsidP="00AA304C">
            <w:r w:rsidRPr="00BD4918">
              <w:t>KN NEP H - Sestavine delov stavb</w:t>
            </w:r>
          </w:p>
        </w:tc>
        <w:tc>
          <w:tcPr>
            <w:tcW w:w="2664" w:type="dxa"/>
          </w:tcPr>
          <w:p w14:paraId="14923FF9" w14:textId="63412F2F" w:rsidR="00AA304C" w:rsidRDefault="00BD4918" w:rsidP="00AA304C">
            <w:r>
              <w:t>Vsako soboto</w:t>
            </w:r>
          </w:p>
        </w:tc>
      </w:tr>
    </w:tbl>
    <w:p w14:paraId="7936ACBF" w14:textId="77777777" w:rsidR="006B2EE6" w:rsidRDefault="006B2EE6" w:rsidP="006B2EE6"/>
    <w:p w14:paraId="3046F8CD" w14:textId="61FDE97E" w:rsidR="005027EA" w:rsidRDefault="005027EA" w:rsidP="005027EA">
      <w:pPr>
        <w:pStyle w:val="Heading2"/>
      </w:pPr>
      <w:r>
        <w:t>Parcele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156"/>
        <w:gridCol w:w="2938"/>
      </w:tblGrid>
      <w:tr w:rsidR="000C63E5" w14:paraId="540D2F58" w14:textId="76C994B4" w:rsidTr="000C63E5">
        <w:tc>
          <w:tcPr>
            <w:tcW w:w="3256" w:type="dxa"/>
          </w:tcPr>
          <w:p w14:paraId="3FF3FDAD" w14:textId="77777777" w:rsidR="000C63E5" w:rsidRDefault="000C63E5" w:rsidP="0038377A">
            <w:r>
              <w:t>Unikatno ime tabele</w:t>
            </w:r>
          </w:p>
        </w:tc>
        <w:tc>
          <w:tcPr>
            <w:tcW w:w="3156" w:type="dxa"/>
          </w:tcPr>
          <w:p w14:paraId="0E57A979" w14:textId="77777777" w:rsidR="000C63E5" w:rsidRDefault="000C63E5" w:rsidP="0038377A">
            <w:r>
              <w:t xml:space="preserve">Ime tabele </w:t>
            </w:r>
          </w:p>
        </w:tc>
        <w:tc>
          <w:tcPr>
            <w:tcW w:w="2938" w:type="dxa"/>
          </w:tcPr>
          <w:p w14:paraId="2E5AB055" w14:textId="4B4289D1" w:rsidR="000C63E5" w:rsidRDefault="000C63E5" w:rsidP="0038377A">
            <w:r>
              <w:t>Osveževanje</w:t>
            </w:r>
          </w:p>
        </w:tc>
      </w:tr>
      <w:tr w:rsidR="000C63E5" w14:paraId="4574B9C2" w14:textId="3E963BAE" w:rsidTr="0053359F">
        <w:tc>
          <w:tcPr>
            <w:tcW w:w="3256" w:type="dxa"/>
            <w:shd w:val="clear" w:color="auto" w:fill="92D050"/>
          </w:tcPr>
          <w:p w14:paraId="18DE1924" w14:textId="4293DD36" w:rsidR="000C63E5" w:rsidRDefault="00122797" w:rsidP="0038377A">
            <w:r w:rsidRPr="00122797">
              <w:t>kn_nep_katastrske_obcine_h</w:t>
            </w:r>
          </w:p>
        </w:tc>
        <w:tc>
          <w:tcPr>
            <w:tcW w:w="3156" w:type="dxa"/>
          </w:tcPr>
          <w:p w14:paraId="1B772936" w14:textId="57CAD478" w:rsidR="000C63E5" w:rsidRDefault="00122797" w:rsidP="0038377A">
            <w:r w:rsidRPr="00122797">
              <w:t>KN NEP H - Katastrske občine</w:t>
            </w:r>
          </w:p>
        </w:tc>
        <w:tc>
          <w:tcPr>
            <w:tcW w:w="2938" w:type="dxa"/>
          </w:tcPr>
          <w:p w14:paraId="247C577B" w14:textId="5316664D" w:rsidR="000C63E5" w:rsidRDefault="00122797" w:rsidP="0038377A">
            <w:r>
              <w:t>Vsako soboto</w:t>
            </w:r>
          </w:p>
        </w:tc>
      </w:tr>
      <w:tr w:rsidR="000C63E5" w14:paraId="4843D63A" w14:textId="660D137C" w:rsidTr="002E7C4C">
        <w:tc>
          <w:tcPr>
            <w:tcW w:w="3256" w:type="dxa"/>
            <w:shd w:val="clear" w:color="auto" w:fill="92D050"/>
          </w:tcPr>
          <w:p w14:paraId="2A0729B6" w14:textId="236EDCCF" w:rsidR="000C63E5" w:rsidRDefault="00992B66" w:rsidP="0038377A">
            <w:r w:rsidRPr="00992B66">
              <w:t>kn_nep_parcele_h</w:t>
            </w:r>
          </w:p>
        </w:tc>
        <w:tc>
          <w:tcPr>
            <w:tcW w:w="3156" w:type="dxa"/>
          </w:tcPr>
          <w:p w14:paraId="6FD7E39C" w14:textId="3AC1C4F6" w:rsidR="000C63E5" w:rsidRDefault="00992B66" w:rsidP="0038377A">
            <w:r w:rsidRPr="00992B66">
              <w:t>KN NEP H - Parcele</w:t>
            </w:r>
          </w:p>
        </w:tc>
        <w:tc>
          <w:tcPr>
            <w:tcW w:w="2938" w:type="dxa"/>
          </w:tcPr>
          <w:p w14:paraId="1EB15EE1" w14:textId="35B27638" w:rsidR="000C63E5" w:rsidRDefault="00992B66" w:rsidP="0038377A">
            <w:r>
              <w:t>Vsak dan</w:t>
            </w:r>
          </w:p>
        </w:tc>
      </w:tr>
    </w:tbl>
    <w:p w14:paraId="2E5C3961" w14:textId="77777777" w:rsidR="005027EA" w:rsidRPr="005027EA" w:rsidRDefault="005027EA" w:rsidP="005027EA"/>
    <w:p w14:paraId="5FEF9D04" w14:textId="4D96F47B" w:rsidR="005027EA" w:rsidRDefault="005027EA" w:rsidP="005027EA">
      <w:pPr>
        <w:pStyle w:val="Heading2"/>
      </w:pPr>
      <w:r>
        <w:lastRenderedPageBreak/>
        <w:t>Ostalo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0"/>
        <w:gridCol w:w="2582"/>
        <w:gridCol w:w="2218"/>
      </w:tblGrid>
      <w:tr w:rsidR="000C63E5" w14:paraId="6F29B27A" w14:textId="79493A79" w:rsidTr="00E067C5">
        <w:tc>
          <w:tcPr>
            <w:tcW w:w="4550" w:type="dxa"/>
          </w:tcPr>
          <w:p w14:paraId="268BD51F" w14:textId="77777777" w:rsidR="000C63E5" w:rsidRDefault="000C63E5" w:rsidP="0038377A">
            <w:r>
              <w:t>Unikatno ime tabele</w:t>
            </w:r>
          </w:p>
        </w:tc>
        <w:tc>
          <w:tcPr>
            <w:tcW w:w="2582" w:type="dxa"/>
          </w:tcPr>
          <w:p w14:paraId="5D7BBDB5" w14:textId="77777777" w:rsidR="000C63E5" w:rsidRDefault="000C63E5" w:rsidP="0038377A">
            <w:r>
              <w:t xml:space="preserve">Ime tabele </w:t>
            </w:r>
          </w:p>
        </w:tc>
        <w:tc>
          <w:tcPr>
            <w:tcW w:w="2218" w:type="dxa"/>
          </w:tcPr>
          <w:p w14:paraId="09553C2E" w14:textId="52AE02BF" w:rsidR="000C63E5" w:rsidRDefault="000C63E5" w:rsidP="0038377A">
            <w:r>
              <w:t>Osveževanje</w:t>
            </w:r>
          </w:p>
        </w:tc>
      </w:tr>
      <w:tr w:rsidR="000C63E5" w14:paraId="677E938E" w14:textId="6047CE18" w:rsidTr="00E067C5">
        <w:tc>
          <w:tcPr>
            <w:tcW w:w="4550" w:type="dxa"/>
            <w:shd w:val="clear" w:color="auto" w:fill="92D050"/>
          </w:tcPr>
          <w:p w14:paraId="2DB0D77A" w14:textId="1D628844" w:rsidR="000C63E5" w:rsidRDefault="000C63E5" w:rsidP="005027EA">
            <w:r w:rsidRPr="00B95383">
              <w:t>kn_nep_ostalo_namenske_rabe</w:t>
            </w:r>
          </w:p>
        </w:tc>
        <w:tc>
          <w:tcPr>
            <w:tcW w:w="2582" w:type="dxa"/>
          </w:tcPr>
          <w:p w14:paraId="74471F09" w14:textId="68125817" w:rsidR="000C63E5" w:rsidRDefault="000C63E5" w:rsidP="005027EA">
            <w:r w:rsidRPr="00B95383">
              <w:t>KN NEP - Namenske rabe</w:t>
            </w:r>
          </w:p>
        </w:tc>
        <w:tc>
          <w:tcPr>
            <w:tcW w:w="2218" w:type="dxa"/>
          </w:tcPr>
          <w:p w14:paraId="3DBA67A7" w14:textId="29738F79" w:rsidR="000C63E5" w:rsidRPr="00B95383" w:rsidRDefault="00E048FE" w:rsidP="005027EA">
            <w:r>
              <w:t>Vsako soboto</w:t>
            </w:r>
          </w:p>
        </w:tc>
      </w:tr>
      <w:tr w:rsidR="000C63E5" w14:paraId="612689D5" w14:textId="6E13628A" w:rsidTr="00E067C5">
        <w:tc>
          <w:tcPr>
            <w:tcW w:w="4550" w:type="dxa"/>
          </w:tcPr>
          <w:p w14:paraId="7DEF8F04" w14:textId="7933705F" w:rsidR="000C63E5" w:rsidRDefault="006007B3" w:rsidP="005027EA">
            <w:r w:rsidRPr="006007B3">
              <w:t>kn_nep_ostalo_dejanske_rabe_parcel_h</w:t>
            </w:r>
          </w:p>
        </w:tc>
        <w:tc>
          <w:tcPr>
            <w:tcW w:w="2582" w:type="dxa"/>
          </w:tcPr>
          <w:p w14:paraId="6A4E83E3" w14:textId="7AACF26E" w:rsidR="000C63E5" w:rsidRDefault="006007B3" w:rsidP="005027EA">
            <w:r w:rsidRPr="006007B3">
              <w:t>KN NEP H - Dejanske rabe parcel</w:t>
            </w:r>
          </w:p>
        </w:tc>
        <w:tc>
          <w:tcPr>
            <w:tcW w:w="2218" w:type="dxa"/>
          </w:tcPr>
          <w:p w14:paraId="78B83693" w14:textId="7F850155" w:rsidR="000C63E5" w:rsidRDefault="00F00A5A" w:rsidP="005027EA">
            <w:r>
              <w:t>Vsak dan</w:t>
            </w:r>
          </w:p>
        </w:tc>
      </w:tr>
      <w:tr w:rsidR="000C63E5" w14:paraId="268A4DAF" w14:textId="43887518" w:rsidTr="00A3728B">
        <w:tc>
          <w:tcPr>
            <w:tcW w:w="4550" w:type="dxa"/>
            <w:shd w:val="clear" w:color="auto" w:fill="92D050"/>
          </w:tcPr>
          <w:p w14:paraId="1E829F93" w14:textId="6F5F5A01" w:rsidR="000C63E5" w:rsidRDefault="00F00A5A" w:rsidP="005027EA">
            <w:r w:rsidRPr="00F00A5A">
              <w:t>kn_nep_ostalo_parcele_x_dejanske_rabe_h</w:t>
            </w:r>
          </w:p>
        </w:tc>
        <w:tc>
          <w:tcPr>
            <w:tcW w:w="2582" w:type="dxa"/>
          </w:tcPr>
          <w:p w14:paraId="14309329" w14:textId="677FC13D" w:rsidR="000C63E5" w:rsidRDefault="00F00A5A" w:rsidP="005027EA">
            <w:r w:rsidRPr="00F00A5A">
              <w:t>KN NEP OSTALO H - Križna tabela parcel in dejanske rabe</w:t>
            </w:r>
          </w:p>
        </w:tc>
        <w:tc>
          <w:tcPr>
            <w:tcW w:w="2218" w:type="dxa"/>
          </w:tcPr>
          <w:p w14:paraId="6500FE58" w14:textId="310842C8" w:rsidR="000C63E5" w:rsidRDefault="00F00A5A" w:rsidP="005027EA">
            <w:r>
              <w:t>Vsako soboto</w:t>
            </w:r>
          </w:p>
        </w:tc>
      </w:tr>
      <w:tr w:rsidR="000C63E5" w14:paraId="3D9F872F" w14:textId="5B43D2AA" w:rsidTr="004C1740">
        <w:tc>
          <w:tcPr>
            <w:tcW w:w="4550" w:type="dxa"/>
            <w:shd w:val="clear" w:color="auto" w:fill="92D050"/>
          </w:tcPr>
          <w:p w14:paraId="22D2F87C" w14:textId="17EFA7B5" w:rsidR="000C63E5" w:rsidRDefault="00704C8A" w:rsidP="005027EA">
            <w:r w:rsidRPr="00704C8A">
              <w:t>kn_nep_ostalo_parcele_x_namenske_rabe_h</w:t>
            </w:r>
          </w:p>
        </w:tc>
        <w:tc>
          <w:tcPr>
            <w:tcW w:w="2582" w:type="dxa"/>
          </w:tcPr>
          <w:p w14:paraId="12937295" w14:textId="724D5205" w:rsidR="000C63E5" w:rsidRDefault="00704C8A" w:rsidP="005027EA">
            <w:r w:rsidRPr="00704C8A">
              <w:t>KN NEP OSTALO H - Križna tabela parcel in namenskih rab</w:t>
            </w:r>
          </w:p>
        </w:tc>
        <w:tc>
          <w:tcPr>
            <w:tcW w:w="2218" w:type="dxa"/>
          </w:tcPr>
          <w:p w14:paraId="53F5B473" w14:textId="2CEBF6EC" w:rsidR="000C63E5" w:rsidRDefault="00382031" w:rsidP="005027EA">
            <w:r>
              <w:t>Vsak dan</w:t>
            </w:r>
          </w:p>
        </w:tc>
      </w:tr>
      <w:tr w:rsidR="000C63E5" w14:paraId="37A6C606" w14:textId="5C1F656E" w:rsidTr="00840DDD">
        <w:tc>
          <w:tcPr>
            <w:tcW w:w="4550" w:type="dxa"/>
            <w:shd w:val="clear" w:color="auto" w:fill="92D050"/>
          </w:tcPr>
          <w:p w14:paraId="2C11F3BC" w14:textId="5D2E991E" w:rsidR="000C63E5" w:rsidRDefault="009856E6" w:rsidP="005027EA">
            <w:r w:rsidRPr="009856E6">
              <w:t>kn_nep_ostalo_gozdno_gosp_obm</w:t>
            </w:r>
          </w:p>
        </w:tc>
        <w:tc>
          <w:tcPr>
            <w:tcW w:w="2582" w:type="dxa"/>
          </w:tcPr>
          <w:p w14:paraId="47C04F15" w14:textId="6C082CC8" w:rsidR="000C63E5" w:rsidRDefault="009856E6" w:rsidP="005027EA">
            <w:r w:rsidRPr="009856E6">
              <w:t>KN NEP OSTALO - Gozdno gospodarsko območje</w:t>
            </w:r>
          </w:p>
        </w:tc>
        <w:tc>
          <w:tcPr>
            <w:tcW w:w="2218" w:type="dxa"/>
          </w:tcPr>
          <w:p w14:paraId="3B831F27" w14:textId="79C118E1" w:rsidR="000C63E5" w:rsidRDefault="00557396" w:rsidP="005027EA">
            <w:r>
              <w:t>Vsako soboto</w:t>
            </w:r>
          </w:p>
        </w:tc>
      </w:tr>
      <w:tr w:rsidR="000C63E5" w14:paraId="3D923CDE" w14:textId="43E55781" w:rsidTr="00085861">
        <w:tc>
          <w:tcPr>
            <w:tcW w:w="4550" w:type="dxa"/>
            <w:shd w:val="clear" w:color="auto" w:fill="92D050"/>
          </w:tcPr>
          <w:p w14:paraId="1407B584" w14:textId="3620AFAA" w:rsidR="000C63E5" w:rsidRDefault="00F5427F" w:rsidP="005027EA">
            <w:r w:rsidRPr="00F5427F">
              <w:t>kn_nep_ostalo_parcele_x_gozdno_gosp_obm_h</w:t>
            </w:r>
          </w:p>
        </w:tc>
        <w:tc>
          <w:tcPr>
            <w:tcW w:w="2582" w:type="dxa"/>
          </w:tcPr>
          <w:p w14:paraId="06CB3A8F" w14:textId="4AC11F83" w:rsidR="000C63E5" w:rsidRDefault="00F5427F" w:rsidP="005027EA">
            <w:r w:rsidRPr="00F5427F">
              <w:t>KN NEP OSTALO H - Križna tabela parcel in gozdnih gospodarskih območij</w:t>
            </w:r>
          </w:p>
        </w:tc>
        <w:tc>
          <w:tcPr>
            <w:tcW w:w="2218" w:type="dxa"/>
          </w:tcPr>
          <w:p w14:paraId="505AC1FC" w14:textId="2D81DE53" w:rsidR="000C63E5" w:rsidRDefault="00F5427F" w:rsidP="005027EA">
            <w:r>
              <w:t>Vsako soboto</w:t>
            </w:r>
          </w:p>
        </w:tc>
      </w:tr>
    </w:tbl>
    <w:p w14:paraId="3E643D2E" w14:textId="77777777" w:rsidR="005027EA" w:rsidRPr="005027EA" w:rsidRDefault="005027EA" w:rsidP="005027EA"/>
    <w:p w14:paraId="77166535" w14:textId="46D32290" w:rsidR="000B5EB7" w:rsidRDefault="000B5EB7" w:rsidP="000B5EB7">
      <w:pPr>
        <w:pStyle w:val="Heading1"/>
      </w:pPr>
      <w:r>
        <w:t xml:space="preserve">Prevzemanje podatkov iz </w:t>
      </w:r>
      <w:r>
        <w:t>RPE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2"/>
        <w:gridCol w:w="2884"/>
        <w:gridCol w:w="2624"/>
      </w:tblGrid>
      <w:tr w:rsidR="008C4AA3" w14:paraId="7EAA3AD9" w14:textId="62056A0F" w:rsidTr="008C4AA3">
        <w:tc>
          <w:tcPr>
            <w:tcW w:w="3842" w:type="dxa"/>
          </w:tcPr>
          <w:p w14:paraId="0D624EC4" w14:textId="77777777" w:rsidR="008C4AA3" w:rsidRDefault="008C4AA3" w:rsidP="0038377A">
            <w:r>
              <w:t>Unikatno ime tabele</w:t>
            </w:r>
          </w:p>
        </w:tc>
        <w:tc>
          <w:tcPr>
            <w:tcW w:w="2884" w:type="dxa"/>
          </w:tcPr>
          <w:p w14:paraId="0F746097" w14:textId="77777777" w:rsidR="008C4AA3" w:rsidRDefault="008C4AA3" w:rsidP="0038377A">
            <w:r>
              <w:t xml:space="preserve">Ime tabele </w:t>
            </w:r>
          </w:p>
        </w:tc>
        <w:tc>
          <w:tcPr>
            <w:tcW w:w="2624" w:type="dxa"/>
          </w:tcPr>
          <w:p w14:paraId="04C29BAB" w14:textId="3F72D0B6" w:rsidR="008C4AA3" w:rsidRDefault="008C4AA3" w:rsidP="0038377A">
            <w:r>
              <w:t>Osveževanje</w:t>
            </w:r>
          </w:p>
        </w:tc>
      </w:tr>
      <w:tr w:rsidR="008C4AA3" w14:paraId="0563CAC7" w14:textId="7DC7A50E" w:rsidTr="008C4AA3">
        <w:tc>
          <w:tcPr>
            <w:tcW w:w="3842" w:type="dxa"/>
          </w:tcPr>
          <w:p w14:paraId="63A0874C" w14:textId="3A4D7168" w:rsidR="008C4AA3" w:rsidRDefault="008C4AA3" w:rsidP="0038377A">
            <w:r w:rsidRPr="000B5EB7">
              <w:t>kn_nep_rpe_postni_okolisi_h</w:t>
            </w:r>
          </w:p>
        </w:tc>
        <w:tc>
          <w:tcPr>
            <w:tcW w:w="2884" w:type="dxa"/>
          </w:tcPr>
          <w:p w14:paraId="2073612D" w14:textId="2636A16F" w:rsidR="008C4AA3" w:rsidRDefault="008C4AA3" w:rsidP="0038377A">
            <w:r w:rsidRPr="000B5EB7">
              <w:t>KN NEP H - RPE poštni okoliši</w:t>
            </w:r>
          </w:p>
        </w:tc>
        <w:tc>
          <w:tcPr>
            <w:tcW w:w="2624" w:type="dxa"/>
          </w:tcPr>
          <w:p w14:paraId="6F1410F4" w14:textId="77777777" w:rsidR="008C4AA3" w:rsidRPr="000B5EB7" w:rsidRDefault="008C4AA3" w:rsidP="0038377A"/>
        </w:tc>
      </w:tr>
      <w:tr w:rsidR="008C4AA3" w14:paraId="1BCE595B" w14:textId="4224010A" w:rsidTr="00967CDA">
        <w:tc>
          <w:tcPr>
            <w:tcW w:w="3842" w:type="dxa"/>
            <w:shd w:val="clear" w:color="auto" w:fill="92D050"/>
          </w:tcPr>
          <w:p w14:paraId="6066D615" w14:textId="7DF2BB57" w:rsidR="008C4AA3" w:rsidRDefault="00B764E4" w:rsidP="0038377A">
            <w:r w:rsidRPr="00B764E4">
              <w:t>kn_nep_rpe_obcine_h</w:t>
            </w:r>
          </w:p>
        </w:tc>
        <w:tc>
          <w:tcPr>
            <w:tcW w:w="2884" w:type="dxa"/>
          </w:tcPr>
          <w:p w14:paraId="642FE0C2" w14:textId="18AC4D6F" w:rsidR="008C4AA3" w:rsidRDefault="00B764E4" w:rsidP="0038377A">
            <w:r w:rsidRPr="00B764E4">
              <w:t>KN NEP H - RPE Občine</w:t>
            </w:r>
          </w:p>
        </w:tc>
        <w:tc>
          <w:tcPr>
            <w:tcW w:w="2624" w:type="dxa"/>
          </w:tcPr>
          <w:p w14:paraId="7A48A4B6" w14:textId="10D59149" w:rsidR="008C4AA3" w:rsidRDefault="00B764E4" w:rsidP="0038377A">
            <w:r>
              <w:t>Vsako soboto</w:t>
            </w:r>
          </w:p>
        </w:tc>
      </w:tr>
      <w:tr w:rsidR="008C4AA3" w14:paraId="7D758476" w14:textId="0C3EF3C8" w:rsidTr="00967CDA">
        <w:tc>
          <w:tcPr>
            <w:tcW w:w="3842" w:type="dxa"/>
            <w:shd w:val="clear" w:color="auto" w:fill="92D050"/>
          </w:tcPr>
          <w:p w14:paraId="5646BA98" w14:textId="79634880" w:rsidR="008C4AA3" w:rsidRDefault="00704C8A" w:rsidP="0038377A">
            <w:r w:rsidRPr="00704C8A">
              <w:t>kn_nep_rpe_ulice_h</w:t>
            </w:r>
          </w:p>
        </w:tc>
        <w:tc>
          <w:tcPr>
            <w:tcW w:w="2884" w:type="dxa"/>
          </w:tcPr>
          <w:p w14:paraId="72713E72" w14:textId="53403966" w:rsidR="008C4AA3" w:rsidRDefault="00704C8A" w:rsidP="0038377A">
            <w:r w:rsidRPr="00704C8A">
              <w:t>KN NEP H - RPE ulice</w:t>
            </w:r>
          </w:p>
        </w:tc>
        <w:tc>
          <w:tcPr>
            <w:tcW w:w="2624" w:type="dxa"/>
          </w:tcPr>
          <w:p w14:paraId="661AFDEB" w14:textId="4B316B69" w:rsidR="008C4AA3" w:rsidRDefault="00704C8A" w:rsidP="0038377A">
            <w:r>
              <w:t>Vsako soboto</w:t>
            </w:r>
          </w:p>
        </w:tc>
      </w:tr>
      <w:tr w:rsidR="008C4AA3" w14:paraId="5B2CC6E7" w14:textId="3A99A877" w:rsidTr="00967CDA">
        <w:tc>
          <w:tcPr>
            <w:tcW w:w="3842" w:type="dxa"/>
            <w:shd w:val="clear" w:color="auto" w:fill="92D050"/>
          </w:tcPr>
          <w:p w14:paraId="20679609" w14:textId="113A4BB6" w:rsidR="008C4AA3" w:rsidRDefault="00531EAD" w:rsidP="0038377A">
            <w:r w:rsidRPr="00531EAD">
              <w:t>kn_nep_rpe_naselja_h</w:t>
            </w:r>
          </w:p>
        </w:tc>
        <w:tc>
          <w:tcPr>
            <w:tcW w:w="2884" w:type="dxa"/>
          </w:tcPr>
          <w:p w14:paraId="40F391CA" w14:textId="17599D2E" w:rsidR="008C4AA3" w:rsidRDefault="00531EAD" w:rsidP="0038377A">
            <w:r w:rsidRPr="00531EAD">
              <w:t>KN NEP H - RPE Naselja</w:t>
            </w:r>
          </w:p>
        </w:tc>
        <w:tc>
          <w:tcPr>
            <w:tcW w:w="2624" w:type="dxa"/>
          </w:tcPr>
          <w:p w14:paraId="33E0A098" w14:textId="42DCE2FA" w:rsidR="008C4AA3" w:rsidRDefault="00531EAD" w:rsidP="0038377A">
            <w:r>
              <w:t>Vsako soboto</w:t>
            </w:r>
          </w:p>
        </w:tc>
      </w:tr>
      <w:tr w:rsidR="0035451E" w14:paraId="326A8251" w14:textId="46FEE21F" w:rsidTr="00EF7031">
        <w:tc>
          <w:tcPr>
            <w:tcW w:w="3842" w:type="dxa"/>
            <w:shd w:val="clear" w:color="auto" w:fill="92D050"/>
          </w:tcPr>
          <w:p w14:paraId="5FD7618F" w14:textId="5D3AB171" w:rsidR="0035451E" w:rsidRDefault="0035451E" w:rsidP="0035451E">
            <w:r w:rsidRPr="0035451E">
              <w:t>kn_nep_hisne_stevilke_h</w:t>
            </w:r>
          </w:p>
        </w:tc>
        <w:tc>
          <w:tcPr>
            <w:tcW w:w="2884" w:type="dxa"/>
          </w:tcPr>
          <w:p w14:paraId="64C69C64" w14:textId="11E35F1A" w:rsidR="0035451E" w:rsidRDefault="0035451E" w:rsidP="0035451E">
            <w:r w:rsidRPr="0035451E">
              <w:t>KN NEP H - Hišne številke</w:t>
            </w:r>
          </w:p>
        </w:tc>
        <w:tc>
          <w:tcPr>
            <w:tcW w:w="2624" w:type="dxa"/>
          </w:tcPr>
          <w:p w14:paraId="3B359FB2" w14:textId="30D7ADF3" w:rsidR="0035451E" w:rsidRDefault="00074F70" w:rsidP="0035451E">
            <w:r>
              <w:t>Vsak dan</w:t>
            </w:r>
          </w:p>
        </w:tc>
      </w:tr>
    </w:tbl>
    <w:p w14:paraId="6F4C34DE" w14:textId="77777777" w:rsidR="000B5EB7" w:rsidRPr="000B5EB7" w:rsidRDefault="000B5EB7" w:rsidP="000B5EB7"/>
    <w:p w14:paraId="038044B6" w14:textId="77777777" w:rsidR="006B2EE6" w:rsidRDefault="006B2EE6" w:rsidP="006B2EE6"/>
    <w:p w14:paraId="2EDB41EB" w14:textId="27029D9A" w:rsidR="00CB1C20" w:rsidRDefault="0072124B" w:rsidP="006B2EE6">
      <w:pPr>
        <w:pStyle w:val="Heading1"/>
      </w:pPr>
      <w:r>
        <w:t>Analitični sloji KN</w:t>
      </w:r>
    </w:p>
    <w:p w14:paraId="7232EC82" w14:textId="24F53959" w:rsidR="0072124B" w:rsidRPr="0072124B" w:rsidRDefault="00C5217A" w:rsidP="0072124B">
      <w:r>
        <w:t xml:space="preserve">Za potrebe pri posameznih modulih smo ustvarili analitični sloji, ki so lahko kot navadne tabele ali materializirani pogledi in vsebujejo podatke iz ene </w:t>
      </w:r>
      <w:r w:rsidR="0010534F">
        <w:t>ali večih KN tabel.</w:t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5348"/>
        <w:gridCol w:w="4015"/>
      </w:tblGrid>
      <w:tr w:rsidR="0010534F" w14:paraId="61EC1BB9" w14:textId="77777777" w:rsidTr="0010534F">
        <w:trPr>
          <w:trHeight w:val="270"/>
        </w:trPr>
        <w:tc>
          <w:tcPr>
            <w:tcW w:w="5348" w:type="dxa"/>
          </w:tcPr>
          <w:p w14:paraId="4CE67CC4" w14:textId="77777777" w:rsidR="0010534F" w:rsidRDefault="0010534F" w:rsidP="0038377A">
            <w:r>
              <w:t>Unikatno ime tabele</w:t>
            </w:r>
          </w:p>
        </w:tc>
        <w:tc>
          <w:tcPr>
            <w:tcW w:w="4015" w:type="dxa"/>
          </w:tcPr>
          <w:p w14:paraId="414D3B4D" w14:textId="77777777" w:rsidR="0010534F" w:rsidRDefault="0010534F" w:rsidP="0038377A">
            <w:r>
              <w:t xml:space="preserve">Ime tabele </w:t>
            </w:r>
          </w:p>
        </w:tc>
      </w:tr>
      <w:tr w:rsidR="0010534F" w14:paraId="76A5223D" w14:textId="77777777" w:rsidTr="0010534F">
        <w:trPr>
          <w:trHeight w:val="260"/>
        </w:trPr>
        <w:tc>
          <w:tcPr>
            <w:tcW w:w="5348" w:type="dxa"/>
          </w:tcPr>
          <w:p w14:paraId="39F07275" w14:textId="1C1E3308" w:rsidR="0010534F" w:rsidRDefault="0010534F" w:rsidP="0038377A">
            <w:r w:rsidRPr="0010534F">
              <w:t>kn_nep_naslovi_view</w:t>
            </w:r>
          </w:p>
        </w:tc>
        <w:tc>
          <w:tcPr>
            <w:tcW w:w="4015" w:type="dxa"/>
          </w:tcPr>
          <w:p w14:paraId="5863BBB5" w14:textId="6A5EC329" w:rsidR="0010534F" w:rsidRDefault="0010534F" w:rsidP="0038377A">
            <w:r w:rsidRPr="0010534F">
              <w:t>KN NEP - Naslovi</w:t>
            </w:r>
          </w:p>
        </w:tc>
      </w:tr>
      <w:tr w:rsidR="0010534F" w14:paraId="7152DA8C" w14:textId="77777777" w:rsidTr="0010534F">
        <w:trPr>
          <w:trHeight w:val="270"/>
        </w:trPr>
        <w:tc>
          <w:tcPr>
            <w:tcW w:w="5348" w:type="dxa"/>
          </w:tcPr>
          <w:p w14:paraId="381F6C4E" w14:textId="13F2D500" w:rsidR="0010534F" w:rsidRDefault="00557396" w:rsidP="0038377A">
            <w:r w:rsidRPr="00557396">
              <w:t>kn_nep_deli_stavb_stavbe</w:t>
            </w:r>
          </w:p>
        </w:tc>
        <w:tc>
          <w:tcPr>
            <w:tcW w:w="4015" w:type="dxa"/>
          </w:tcPr>
          <w:p w14:paraId="288AC6A0" w14:textId="614B1386" w:rsidR="0010534F" w:rsidRDefault="00557396" w:rsidP="0038377A">
            <w:r w:rsidRPr="00557396">
              <w:t>KN NEP - Deli stavb - stavbe</w:t>
            </w:r>
          </w:p>
        </w:tc>
      </w:tr>
      <w:tr w:rsidR="0010534F" w14:paraId="07D52DAA" w14:textId="77777777" w:rsidTr="0010534F">
        <w:trPr>
          <w:trHeight w:val="260"/>
        </w:trPr>
        <w:tc>
          <w:tcPr>
            <w:tcW w:w="5348" w:type="dxa"/>
          </w:tcPr>
          <w:p w14:paraId="129723C6" w14:textId="35F43D9B" w:rsidR="0010534F" w:rsidRDefault="00992B66" w:rsidP="0038377A">
            <w:r w:rsidRPr="00992B66">
              <w:t>kn_nep_rpe_postni_okolisi</w:t>
            </w:r>
          </w:p>
        </w:tc>
        <w:tc>
          <w:tcPr>
            <w:tcW w:w="4015" w:type="dxa"/>
          </w:tcPr>
          <w:p w14:paraId="4B442098" w14:textId="6018DC81" w:rsidR="0010534F" w:rsidRDefault="00992B66" w:rsidP="0038377A">
            <w:r w:rsidRPr="00992B66">
              <w:t>KN NEP - RPE poštni okoliši</w:t>
            </w:r>
          </w:p>
        </w:tc>
      </w:tr>
      <w:tr w:rsidR="0010534F" w14:paraId="3EBBCD69" w14:textId="77777777" w:rsidTr="0010534F">
        <w:trPr>
          <w:trHeight w:val="270"/>
        </w:trPr>
        <w:tc>
          <w:tcPr>
            <w:tcW w:w="5348" w:type="dxa"/>
          </w:tcPr>
          <w:p w14:paraId="18458736" w14:textId="7B981BAD" w:rsidR="0010534F" w:rsidRDefault="00AF2600" w:rsidP="0038377A">
            <w:r w:rsidRPr="00AF2600">
              <w:t>kn_nep_parcele</w:t>
            </w:r>
          </w:p>
        </w:tc>
        <w:tc>
          <w:tcPr>
            <w:tcW w:w="4015" w:type="dxa"/>
          </w:tcPr>
          <w:p w14:paraId="3E60DBCA" w14:textId="36D8965D" w:rsidR="0010534F" w:rsidRDefault="00AF2600" w:rsidP="0038377A">
            <w:r w:rsidRPr="00AF2600">
              <w:t>KN NEP - Parcele</w:t>
            </w:r>
          </w:p>
        </w:tc>
      </w:tr>
    </w:tbl>
    <w:p w14:paraId="6323C43C" w14:textId="77777777" w:rsidR="00C101EE" w:rsidRDefault="00C101EE" w:rsidP="00C101EE"/>
    <w:p w14:paraId="4B8679D5" w14:textId="77777777" w:rsidR="00C101EE" w:rsidRDefault="00C101EE" w:rsidP="00C101EE"/>
    <w:p w14:paraId="1415A294" w14:textId="25846502" w:rsidR="006B2EE6" w:rsidRDefault="006B2EE6" w:rsidP="006B2EE6">
      <w:pPr>
        <w:pStyle w:val="Heading1"/>
      </w:pPr>
      <w:r>
        <w:lastRenderedPageBreak/>
        <w:t>Prevzemanje podatkov iz EV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2"/>
        <w:gridCol w:w="2884"/>
        <w:gridCol w:w="2624"/>
      </w:tblGrid>
      <w:tr w:rsidR="009211CF" w14:paraId="0668C8AE" w14:textId="77777777" w:rsidTr="0038377A">
        <w:tc>
          <w:tcPr>
            <w:tcW w:w="3842" w:type="dxa"/>
          </w:tcPr>
          <w:p w14:paraId="592764EB" w14:textId="77777777" w:rsidR="009211CF" w:rsidRDefault="009211CF" w:rsidP="0038377A">
            <w:r>
              <w:t>Unikatno ime tabele</w:t>
            </w:r>
          </w:p>
        </w:tc>
        <w:tc>
          <w:tcPr>
            <w:tcW w:w="2884" w:type="dxa"/>
          </w:tcPr>
          <w:p w14:paraId="57576390" w14:textId="77777777" w:rsidR="009211CF" w:rsidRDefault="009211CF" w:rsidP="0038377A">
            <w:r>
              <w:t xml:space="preserve">Ime tabele </w:t>
            </w:r>
          </w:p>
        </w:tc>
        <w:tc>
          <w:tcPr>
            <w:tcW w:w="2624" w:type="dxa"/>
          </w:tcPr>
          <w:p w14:paraId="4E935D22" w14:textId="77777777" w:rsidR="009211CF" w:rsidRDefault="009211CF" w:rsidP="0038377A">
            <w:r>
              <w:t>Osveževanje</w:t>
            </w:r>
          </w:p>
        </w:tc>
      </w:tr>
      <w:tr w:rsidR="003F0115" w14:paraId="3EE026FE" w14:textId="77777777" w:rsidTr="006B6B49">
        <w:tc>
          <w:tcPr>
            <w:tcW w:w="3842" w:type="dxa"/>
            <w:shd w:val="clear" w:color="auto" w:fill="92D050"/>
          </w:tcPr>
          <w:p w14:paraId="7CE78131" w14:textId="3B78B9D7" w:rsidR="003F0115" w:rsidRDefault="003F0115" w:rsidP="003F0115">
            <w:r w:rsidRPr="00EE18EC">
              <w:t>ev_parc_enota_h_202</w:t>
            </w:r>
            <w:r>
              <w:t>0</w:t>
            </w:r>
          </w:p>
        </w:tc>
        <w:tc>
          <w:tcPr>
            <w:tcW w:w="2884" w:type="dxa"/>
          </w:tcPr>
          <w:p w14:paraId="585427AA" w14:textId="0BD23E83" w:rsidR="003F0115" w:rsidRDefault="003F0115" w:rsidP="003F0115">
            <w:r w:rsidRPr="004F7A43">
              <w:t>EV H - Parc enota 2024</w:t>
            </w:r>
          </w:p>
        </w:tc>
        <w:tc>
          <w:tcPr>
            <w:tcW w:w="2624" w:type="dxa"/>
          </w:tcPr>
          <w:p w14:paraId="2F829022" w14:textId="4B7A8DB3" w:rsidR="003F0115" w:rsidRPr="000B5EB7" w:rsidRDefault="006C7996" w:rsidP="003F0115">
            <w:r>
              <w:t>/</w:t>
            </w:r>
          </w:p>
        </w:tc>
      </w:tr>
      <w:tr w:rsidR="003F0115" w14:paraId="409AACC2" w14:textId="77777777" w:rsidTr="006B6B49">
        <w:tc>
          <w:tcPr>
            <w:tcW w:w="3842" w:type="dxa"/>
            <w:shd w:val="clear" w:color="auto" w:fill="92D050"/>
          </w:tcPr>
          <w:p w14:paraId="3844B26B" w14:textId="02ACE820" w:rsidR="003F0115" w:rsidRDefault="003F0115" w:rsidP="003F0115">
            <w:r w:rsidRPr="00A647F7">
              <w:t>ev_parc_enota_h_202</w:t>
            </w:r>
            <w:r>
              <w:t>1</w:t>
            </w:r>
          </w:p>
        </w:tc>
        <w:tc>
          <w:tcPr>
            <w:tcW w:w="2884" w:type="dxa"/>
          </w:tcPr>
          <w:p w14:paraId="3E7D8C09" w14:textId="057B5EE2" w:rsidR="003F0115" w:rsidRDefault="003F0115" w:rsidP="003F0115">
            <w:r w:rsidRPr="004F7A43">
              <w:t>EV H - Parc enota 2024</w:t>
            </w:r>
          </w:p>
        </w:tc>
        <w:tc>
          <w:tcPr>
            <w:tcW w:w="2624" w:type="dxa"/>
          </w:tcPr>
          <w:p w14:paraId="717214F3" w14:textId="379AF00F" w:rsidR="003F0115" w:rsidRDefault="006C7996" w:rsidP="003F0115">
            <w:r>
              <w:t>/</w:t>
            </w:r>
          </w:p>
        </w:tc>
      </w:tr>
      <w:tr w:rsidR="003F0115" w14:paraId="173CE4B5" w14:textId="77777777" w:rsidTr="006B6B49">
        <w:tc>
          <w:tcPr>
            <w:tcW w:w="3842" w:type="dxa"/>
            <w:shd w:val="clear" w:color="auto" w:fill="92D050"/>
          </w:tcPr>
          <w:p w14:paraId="08E25955" w14:textId="62EB3B22" w:rsidR="003F0115" w:rsidRDefault="003F0115" w:rsidP="003F0115">
            <w:r w:rsidRPr="00A647F7">
              <w:t>ev_parc_enota_h_202</w:t>
            </w:r>
            <w:r>
              <w:t>2</w:t>
            </w:r>
          </w:p>
        </w:tc>
        <w:tc>
          <w:tcPr>
            <w:tcW w:w="2884" w:type="dxa"/>
          </w:tcPr>
          <w:p w14:paraId="6E89D6F6" w14:textId="6B0FA0D4" w:rsidR="003F0115" w:rsidRDefault="003F0115" w:rsidP="003F0115">
            <w:r w:rsidRPr="004F7A43">
              <w:t>EV H - Parc enota 2024</w:t>
            </w:r>
          </w:p>
        </w:tc>
        <w:tc>
          <w:tcPr>
            <w:tcW w:w="2624" w:type="dxa"/>
          </w:tcPr>
          <w:p w14:paraId="39088757" w14:textId="4DF835BB" w:rsidR="003F0115" w:rsidRDefault="006C7996" w:rsidP="003F0115">
            <w:r>
              <w:t>/</w:t>
            </w:r>
          </w:p>
        </w:tc>
      </w:tr>
      <w:tr w:rsidR="003F0115" w14:paraId="769579CC" w14:textId="77777777" w:rsidTr="006B6B49">
        <w:tc>
          <w:tcPr>
            <w:tcW w:w="3842" w:type="dxa"/>
            <w:shd w:val="clear" w:color="auto" w:fill="92D050"/>
          </w:tcPr>
          <w:p w14:paraId="161EADE7" w14:textId="794BD25A" w:rsidR="003F0115" w:rsidRDefault="003F0115" w:rsidP="003F0115">
            <w:r w:rsidRPr="00A647F7">
              <w:t>ev_parc_enota_h_202</w:t>
            </w:r>
            <w:r>
              <w:t>3</w:t>
            </w:r>
          </w:p>
        </w:tc>
        <w:tc>
          <w:tcPr>
            <w:tcW w:w="2884" w:type="dxa"/>
          </w:tcPr>
          <w:p w14:paraId="32022899" w14:textId="165D79B7" w:rsidR="003F0115" w:rsidRDefault="003F0115" w:rsidP="003F0115">
            <w:r w:rsidRPr="004F7A43">
              <w:t>EV H - Parc enota 2024</w:t>
            </w:r>
          </w:p>
        </w:tc>
        <w:tc>
          <w:tcPr>
            <w:tcW w:w="2624" w:type="dxa"/>
          </w:tcPr>
          <w:p w14:paraId="17DC3978" w14:textId="46322F4F" w:rsidR="003F0115" w:rsidRDefault="006C7996" w:rsidP="003F0115">
            <w:r>
              <w:t>/</w:t>
            </w:r>
          </w:p>
        </w:tc>
      </w:tr>
      <w:tr w:rsidR="003F0115" w14:paraId="49023867" w14:textId="77777777" w:rsidTr="006B6B49">
        <w:tc>
          <w:tcPr>
            <w:tcW w:w="3842" w:type="dxa"/>
            <w:shd w:val="clear" w:color="auto" w:fill="92D050"/>
          </w:tcPr>
          <w:p w14:paraId="5F6E72B4" w14:textId="450D8B38" w:rsidR="003F0115" w:rsidRDefault="003F0115" w:rsidP="003F0115">
            <w:r w:rsidRPr="00A647F7">
              <w:t>ev_parc_enota_h_202</w:t>
            </w:r>
            <w:r>
              <w:t>4</w:t>
            </w:r>
          </w:p>
        </w:tc>
        <w:tc>
          <w:tcPr>
            <w:tcW w:w="2884" w:type="dxa"/>
          </w:tcPr>
          <w:p w14:paraId="2B335D4D" w14:textId="49C3C263" w:rsidR="003F0115" w:rsidRDefault="003F0115" w:rsidP="003F0115">
            <w:r w:rsidRPr="004F7A43">
              <w:t>EV H - Parc enota 2024</w:t>
            </w:r>
          </w:p>
        </w:tc>
        <w:tc>
          <w:tcPr>
            <w:tcW w:w="2624" w:type="dxa"/>
          </w:tcPr>
          <w:p w14:paraId="6C8F1AC0" w14:textId="0E4DC484" w:rsidR="003F0115" w:rsidRDefault="006C7996" w:rsidP="003F0115">
            <w:r>
              <w:t>/</w:t>
            </w:r>
          </w:p>
        </w:tc>
      </w:tr>
      <w:tr w:rsidR="003F0115" w14:paraId="7C031B48" w14:textId="77777777" w:rsidTr="006C7996">
        <w:tc>
          <w:tcPr>
            <w:tcW w:w="3842" w:type="dxa"/>
            <w:shd w:val="clear" w:color="auto" w:fill="92D050"/>
          </w:tcPr>
          <w:p w14:paraId="3C5EE7EA" w14:textId="6512505C" w:rsidR="003F0115" w:rsidRPr="00A647F7" w:rsidRDefault="003F0115" w:rsidP="00EE18EC">
            <w:r w:rsidRPr="003F0115">
              <w:t>ev_parc_enota_h_2025_danes</w:t>
            </w:r>
          </w:p>
        </w:tc>
        <w:tc>
          <w:tcPr>
            <w:tcW w:w="2884" w:type="dxa"/>
          </w:tcPr>
          <w:p w14:paraId="1FF3D733" w14:textId="3D13C2F9" w:rsidR="003F0115" w:rsidRPr="0035451E" w:rsidRDefault="00A30BBC" w:rsidP="00EE18EC">
            <w:r w:rsidRPr="00A30BBC">
              <w:t>EV H - Parc enota 2025 - danes</w:t>
            </w:r>
          </w:p>
        </w:tc>
        <w:tc>
          <w:tcPr>
            <w:tcW w:w="2624" w:type="dxa"/>
          </w:tcPr>
          <w:p w14:paraId="6893752D" w14:textId="3816EAD6" w:rsidR="003F0115" w:rsidRDefault="003F0115" w:rsidP="00EE18EC"/>
        </w:tc>
      </w:tr>
      <w:tr w:rsidR="003F0115" w14:paraId="78ADF830" w14:textId="77777777" w:rsidTr="006B6B49">
        <w:tc>
          <w:tcPr>
            <w:tcW w:w="3842" w:type="dxa"/>
            <w:shd w:val="clear" w:color="auto" w:fill="92D050"/>
          </w:tcPr>
          <w:p w14:paraId="1595BD38" w14:textId="002C7DF2" w:rsidR="003F0115" w:rsidRPr="00A647F7" w:rsidRDefault="00223DFE" w:rsidP="00EE18EC">
            <w:r w:rsidRPr="00223DFE">
              <w:t>ev_del_stavbe_enota_h_2020_2024</w:t>
            </w:r>
          </w:p>
        </w:tc>
        <w:tc>
          <w:tcPr>
            <w:tcW w:w="2884" w:type="dxa"/>
          </w:tcPr>
          <w:p w14:paraId="2C88D7D3" w14:textId="45FD96EF" w:rsidR="003F0115" w:rsidRPr="0035451E" w:rsidRDefault="00223DFE" w:rsidP="00EE18EC">
            <w:r w:rsidRPr="00223DFE">
              <w:t>EV H - Del stavbe 2020 - 2024</w:t>
            </w:r>
          </w:p>
        </w:tc>
        <w:tc>
          <w:tcPr>
            <w:tcW w:w="2624" w:type="dxa"/>
          </w:tcPr>
          <w:p w14:paraId="18CC8243" w14:textId="5878B51F" w:rsidR="003F0115" w:rsidRDefault="006C7996" w:rsidP="00EE18EC">
            <w:r>
              <w:t>/</w:t>
            </w:r>
          </w:p>
        </w:tc>
      </w:tr>
      <w:tr w:rsidR="003F0115" w14:paraId="10E3A413" w14:textId="77777777" w:rsidTr="006C7996">
        <w:tc>
          <w:tcPr>
            <w:tcW w:w="3842" w:type="dxa"/>
            <w:shd w:val="clear" w:color="auto" w:fill="92D050"/>
          </w:tcPr>
          <w:p w14:paraId="2F1B5610" w14:textId="08B0B816" w:rsidR="003F0115" w:rsidRPr="00A647F7" w:rsidRDefault="00223DFE" w:rsidP="00EE18EC">
            <w:r w:rsidRPr="00223DFE">
              <w:t>ev_del_stavbe_enota_h_2025_danes</w:t>
            </w:r>
          </w:p>
        </w:tc>
        <w:tc>
          <w:tcPr>
            <w:tcW w:w="2884" w:type="dxa"/>
          </w:tcPr>
          <w:p w14:paraId="46C17C3A" w14:textId="2F8B2676" w:rsidR="003F0115" w:rsidRPr="0035451E" w:rsidRDefault="00223DFE" w:rsidP="00EE18EC">
            <w:r w:rsidRPr="00223DFE">
              <w:t>EV H - Del stavbe 2025 - danes</w:t>
            </w:r>
          </w:p>
        </w:tc>
        <w:tc>
          <w:tcPr>
            <w:tcW w:w="2624" w:type="dxa"/>
          </w:tcPr>
          <w:p w14:paraId="07C7A3CD" w14:textId="77777777" w:rsidR="003F0115" w:rsidRDefault="003F0115" w:rsidP="00EE18EC"/>
        </w:tc>
      </w:tr>
      <w:tr w:rsidR="003F0115" w14:paraId="499CFA63" w14:textId="77777777" w:rsidTr="006C7996">
        <w:tc>
          <w:tcPr>
            <w:tcW w:w="3842" w:type="dxa"/>
            <w:shd w:val="clear" w:color="auto" w:fill="92D050"/>
          </w:tcPr>
          <w:p w14:paraId="0408BAB3" w14:textId="3AD2AC7D" w:rsidR="003F0115" w:rsidRPr="00A647F7" w:rsidRDefault="00BA41DF" w:rsidP="00EE18EC">
            <w:r w:rsidRPr="00BA41DF">
              <w:t>ev_del_stavbe_h</w:t>
            </w:r>
          </w:p>
        </w:tc>
        <w:tc>
          <w:tcPr>
            <w:tcW w:w="2884" w:type="dxa"/>
          </w:tcPr>
          <w:p w14:paraId="5DEF0F6F" w14:textId="640B5B1F" w:rsidR="003F0115" w:rsidRPr="0035451E" w:rsidRDefault="00454A7C" w:rsidP="00EE18EC">
            <w:r w:rsidRPr="00454A7C">
              <w:t>EV H – Del stavbe</w:t>
            </w:r>
          </w:p>
        </w:tc>
        <w:tc>
          <w:tcPr>
            <w:tcW w:w="2624" w:type="dxa"/>
          </w:tcPr>
          <w:p w14:paraId="37300E2F" w14:textId="77777777" w:rsidR="003F0115" w:rsidRDefault="003F0115" w:rsidP="00EE18EC"/>
        </w:tc>
      </w:tr>
    </w:tbl>
    <w:p w14:paraId="56629CC4" w14:textId="77777777" w:rsidR="009C6C5D" w:rsidRDefault="009C6C5D" w:rsidP="00B832B6"/>
    <w:p w14:paraId="501A4D35" w14:textId="77777777" w:rsidR="003C25C4" w:rsidRDefault="003C25C4" w:rsidP="00B832B6"/>
    <w:p w14:paraId="4C2E0825" w14:textId="77777777" w:rsidR="003C25C4" w:rsidRDefault="003C25C4" w:rsidP="00B832B6"/>
    <w:p w14:paraId="72C1B2F1" w14:textId="77777777" w:rsidR="003C25C4" w:rsidRDefault="003C25C4" w:rsidP="00B832B6"/>
    <w:p w14:paraId="3C81A17C" w14:textId="77777777" w:rsidR="00553F92" w:rsidRDefault="00553F92">
      <w:r>
        <w:br w:type="page"/>
      </w:r>
    </w:p>
    <w:p w14:paraId="541CF6D3" w14:textId="77777777" w:rsidR="00B832B6" w:rsidRPr="00B832B6" w:rsidRDefault="00367714" w:rsidP="00B832B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B629D42" wp14:editId="2137D8E0">
                <wp:simplePos x="0" y="0"/>
                <wp:positionH relativeFrom="margin">
                  <wp:posOffset>1188085</wp:posOffset>
                </wp:positionH>
                <wp:positionV relativeFrom="page">
                  <wp:posOffset>5538470</wp:posOffset>
                </wp:positionV>
                <wp:extent cx="3567430" cy="110871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430" cy="1108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7864D" w14:textId="77777777" w:rsidR="00553F92" w:rsidRDefault="00EB46F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proofErr w:type="spellStart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>Celovška</w:t>
                            </w:r>
                            <w:proofErr w:type="spellEnd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 xml:space="preserve"> cesta 520, 1210 Ljubljana </w:t>
                            </w:r>
                            <w:proofErr w:type="spellStart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>Šentvid</w:t>
                            </w:r>
                            <w:proofErr w:type="spellEnd"/>
                          </w:p>
                          <w:p w14:paraId="5D8822F8" w14:textId="77777777" w:rsidR="00E544D5" w:rsidRPr="00E54732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</w:p>
                          <w:p w14:paraId="4AB26C9E" w14:textId="77777777" w:rsidR="00553F92" w:rsidRDefault="00553F92" w:rsidP="00E94E04">
                            <w:pPr>
                              <w:pStyle w:val="NoSpacing"/>
                              <w:jc w:val="center"/>
                              <w:rPr>
                                <w:rStyle w:val="Hyperlink"/>
                                <w:rFonts w:cstheme="minorHAnsi"/>
                                <w:color w:val="001647" w:themeColor="text2"/>
                                <w:u w:val="none"/>
                              </w:rPr>
                            </w:pPr>
                            <w:hyperlink r:id="rId15" w:history="1">
                              <w:r w:rsidRPr="00E54732">
                                <w:rPr>
                                  <w:rStyle w:val="Hyperlink"/>
                                  <w:rFonts w:cstheme="minorHAnsi"/>
                                  <w:color w:val="001647" w:themeColor="text2"/>
                                  <w:u w:val="none"/>
                                </w:rPr>
                                <w:t>info@flycom.si</w:t>
                              </w:r>
                            </w:hyperlink>
                          </w:p>
                          <w:p w14:paraId="39FDD226" w14:textId="77777777" w:rsidR="00E544D5" w:rsidRPr="00E544D5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hyperlink r:id="rId16" w:history="1">
                              <w:r w:rsidRPr="00E544D5">
                                <w:rPr>
                                  <w:rStyle w:val="Hyperlink"/>
                                  <w:rFonts w:cstheme="minorHAnsi"/>
                                  <w:color w:val="001647" w:themeColor="text2"/>
                                  <w:u w:val="none"/>
                                </w:rPr>
                                <w:t>www.flycom.si</w:t>
                              </w:r>
                            </w:hyperlink>
                          </w:p>
                          <w:p w14:paraId="5973D318" w14:textId="77777777" w:rsidR="00E544D5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</w:p>
                          <w:p w14:paraId="4B763103" w14:textId="77777777" w:rsidR="00E544D5" w:rsidRPr="00E54732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r>
                              <w:rPr>
                                <w:rFonts w:cstheme="minorHAnsi"/>
                                <w:color w:val="001647" w:themeColor="text2"/>
                              </w:rPr>
                              <w:t>+386 4 581 2000</w:t>
                            </w:r>
                            <w:r w:rsidR="00367714">
                              <w:rPr>
                                <w:rFonts w:cstheme="minorHAnsi"/>
                                <w:color w:val="001647" w:themeColor="text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29D42" id="_x0000_s1028" type="#_x0000_t202" style="position:absolute;left:0;text-align:left;margin-left:93.55pt;margin-top:436.1pt;width:280.9pt;height:87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" filled="f" stroked="f">
                <v:textbox>
                  <w:txbxContent>
                    <w:p w14:paraId="6C17864D" w14:textId="77777777" w:rsidR="00553F92" w:rsidRDefault="00EB46F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proofErr w:type="spellStart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>Celovška</w:t>
                      </w:r>
                      <w:proofErr w:type="spellEnd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 xml:space="preserve"> cesta 520, 1210 Ljubljana </w:t>
                      </w:r>
                      <w:proofErr w:type="spellStart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>Šentvid</w:t>
                      </w:r>
                      <w:proofErr w:type="spellEnd"/>
                    </w:p>
                    <w:p w14:paraId="5D8822F8" w14:textId="77777777" w:rsidR="00E544D5" w:rsidRPr="00E54732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</w:p>
                    <w:p w14:paraId="4AB26C9E" w14:textId="77777777" w:rsidR="00553F92" w:rsidRDefault="00553F92" w:rsidP="00E94E04">
                      <w:pPr>
                        <w:pStyle w:val="NoSpacing"/>
                        <w:jc w:val="center"/>
                        <w:rPr>
                          <w:rStyle w:val="Hyperlink"/>
                          <w:rFonts w:cstheme="minorHAnsi"/>
                          <w:color w:val="001647" w:themeColor="text2"/>
                          <w:u w:val="none"/>
                        </w:rPr>
                      </w:pPr>
                      <w:hyperlink r:id="rId17" w:history="1">
                        <w:r w:rsidRPr="00E54732">
                          <w:rPr>
                            <w:rStyle w:val="Hyperlink"/>
                            <w:rFonts w:cstheme="minorHAnsi"/>
                            <w:color w:val="001647" w:themeColor="text2"/>
                            <w:u w:val="none"/>
                          </w:rPr>
                          <w:t>info@flycom.si</w:t>
                        </w:r>
                      </w:hyperlink>
                    </w:p>
                    <w:p w14:paraId="39FDD226" w14:textId="77777777" w:rsidR="00E544D5" w:rsidRPr="00E544D5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hyperlink r:id="rId18" w:history="1">
                        <w:r w:rsidRPr="00E544D5">
                          <w:rPr>
                            <w:rStyle w:val="Hyperlink"/>
                            <w:rFonts w:cstheme="minorHAnsi"/>
                            <w:color w:val="001647" w:themeColor="text2"/>
                            <w:u w:val="none"/>
                          </w:rPr>
                          <w:t>www.flycom.si</w:t>
                        </w:r>
                      </w:hyperlink>
                    </w:p>
                    <w:p w14:paraId="5973D318" w14:textId="77777777" w:rsidR="00E544D5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</w:p>
                    <w:p w14:paraId="4B763103" w14:textId="77777777" w:rsidR="00E544D5" w:rsidRPr="00E54732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r>
                        <w:rPr>
                          <w:rFonts w:cstheme="minorHAnsi"/>
                          <w:color w:val="001647" w:themeColor="text2"/>
                        </w:rPr>
                        <w:t>+386 4 581 2000</w:t>
                      </w:r>
                      <w:r w:rsidR="00367714">
                        <w:rPr>
                          <w:rFonts w:cstheme="minorHAnsi"/>
                          <w:color w:val="001647" w:themeColor="text2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687D26D" wp14:editId="53A0A39F">
            <wp:simplePos x="0" y="0"/>
            <wp:positionH relativeFrom="page">
              <wp:posOffset>2301240</wp:posOffset>
            </wp:positionH>
            <wp:positionV relativeFrom="paragraph">
              <wp:posOffset>3027045</wp:posOffset>
            </wp:positionV>
            <wp:extent cx="3171190" cy="1461135"/>
            <wp:effectExtent l="0" t="0" r="0" b="0"/>
            <wp:wrapNone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lycom-logo-main-tisk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B1E68C" wp14:editId="47E67641">
                <wp:simplePos x="0" y="0"/>
                <wp:positionH relativeFrom="page">
                  <wp:posOffset>0</wp:posOffset>
                </wp:positionH>
                <wp:positionV relativeFrom="paragraph">
                  <wp:posOffset>2669540</wp:posOffset>
                </wp:positionV>
                <wp:extent cx="7772400" cy="3694430"/>
                <wp:effectExtent l="0" t="0" r="0" b="1270"/>
                <wp:wrapNone/>
                <wp:docPr id="4" name="Pravoko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6944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89D31" id="Pravokotnik 4" o:spid="_x0000_s1026" style="position:absolute;margin-left:0;margin-top:210.2pt;width:612pt;height:290.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" fillcolor="#e7e6e6 [3214]" stroked="f" strokeweight="1pt">
                <w10:wrap anchorx="page"/>
              </v:rect>
            </w:pict>
          </mc:Fallback>
        </mc:AlternateContent>
      </w:r>
    </w:p>
    <w:sectPr w:rsidR="00B832B6" w:rsidRPr="00B832B6" w:rsidSect="00634EBD">
      <w:headerReference w:type="default" r:id="rId19"/>
      <w:footerReference w:type="default" r:id="rId20"/>
      <w:footerReference w:type="first" r:id="rId2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5F2A" w14:textId="77777777" w:rsidR="00E31143" w:rsidRDefault="00E31143" w:rsidP="00B832B6">
      <w:pPr>
        <w:spacing w:after="0" w:line="240" w:lineRule="auto"/>
      </w:pPr>
      <w:r>
        <w:separator/>
      </w:r>
    </w:p>
  </w:endnote>
  <w:endnote w:type="continuationSeparator" w:id="0">
    <w:p w14:paraId="3E0A49E6" w14:textId="77777777" w:rsidR="00E31143" w:rsidRDefault="00E31143" w:rsidP="00B8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4E4A" w14:textId="77777777" w:rsidR="00B832B6" w:rsidRPr="00F440AE" w:rsidRDefault="00F440AE">
    <w:pPr>
      <w:pStyle w:val="Footer"/>
      <w:rPr>
        <w:color w:val="FF7800" w:themeColor="accent1"/>
      </w:rPr>
    </w:pPr>
    <w:r>
      <w:rPr>
        <w:noProof/>
        <w:color w:val="FF7800" w:themeColor="accent1"/>
      </w:rPr>
      <w:drawing>
        <wp:anchor distT="0" distB="0" distL="114300" distR="114300" simplePos="0" relativeHeight="251663360" behindDoc="0" locked="0" layoutInCell="1" allowOverlap="1" wp14:anchorId="6EC3A7D8" wp14:editId="630AFE5B">
          <wp:simplePos x="0" y="0"/>
          <wp:positionH relativeFrom="page">
            <wp:posOffset>5685790</wp:posOffset>
          </wp:positionH>
          <wp:positionV relativeFrom="page">
            <wp:posOffset>9347489</wp:posOffset>
          </wp:positionV>
          <wp:extent cx="1125876" cy="519918"/>
          <wp:effectExtent l="0" t="0" r="0" b="0"/>
          <wp:wrapThrough wrapText="bothSides">
            <wp:wrapPolygon edited="0">
              <wp:start x="4386" y="3169"/>
              <wp:lineTo x="2558" y="9506"/>
              <wp:lineTo x="2558" y="11090"/>
              <wp:lineTo x="4386" y="17428"/>
              <wp:lineTo x="19005" y="17428"/>
              <wp:lineTo x="19736" y="9506"/>
              <wp:lineTo x="17909" y="7922"/>
              <wp:lineTo x="6213" y="3169"/>
              <wp:lineTo x="4386" y="3169"/>
            </wp:wrapPolygon>
          </wp:wrapThrough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lycom-logo-gray-lighter-tis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876" cy="519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40AE">
      <w:rPr>
        <w:noProof/>
        <w:color w:val="FF7800" w:themeColor="accent1"/>
      </w:rPr>
      <mc:AlternateContent>
        <mc:Choice Requires="wps">
          <w:drawing>
            <wp:anchor distT="45720" distB="45720" distL="0" distR="0" simplePos="0" relativeHeight="251662336" behindDoc="0" locked="0" layoutInCell="1" allowOverlap="1" wp14:anchorId="37CCD0AF" wp14:editId="476EAB6E">
              <wp:simplePos x="0" y="0"/>
              <wp:positionH relativeFrom="margin">
                <wp:posOffset>-80010</wp:posOffset>
              </wp:positionH>
              <wp:positionV relativeFrom="paragraph">
                <wp:posOffset>72390</wp:posOffset>
              </wp:positionV>
              <wp:extent cx="5479415" cy="42418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9415" cy="4241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Emphasis"/>
                            </w:rPr>
                            <w:alias w:val="Title"/>
                            <w:tag w:val=""/>
                            <w:id w:val="142392138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09E82DB" w14:textId="77777777" w:rsidR="00F440AE" w:rsidRPr="00F440AE" w:rsidRDefault="00F440AE" w:rsidP="00F440AE">
                              <w:pPr>
                                <w:rPr>
                                  <w:rStyle w:val="Emphasis"/>
                                </w:rPr>
                              </w:pPr>
                              <w:r w:rsidRPr="00F440AE">
                                <w:rPr>
                                  <w:rStyle w:val="PlaceholderText"/>
                                  <w:color w:val="001647" w:themeColor="text2"/>
                                  <w:sz w:val="18"/>
                                  <w:szCs w:val="18"/>
                                </w:rPr>
                                <w:t>[Title]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CCD0A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6.3pt;margin-top:5.7pt;width:431.45pt;height:33.4pt;z-index:251662336;visibility:visible;mso-wrap-style:square;mso-width-percent:0;mso-height-percent:0;mso-wrap-distance-left:0;mso-wrap-distance-top:3.6pt;mso-wrap-distance-right:0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" filled="f" stroked="f">
              <v:textbox>
                <w:txbxContent>
                  <w:sdt>
                    <w:sdtPr>
                      <w:rPr>
                        <w:rStyle w:val="Emphasis"/>
                      </w:rPr>
                      <w:alias w:val="Title"/>
                      <w:tag w:val=""/>
                      <w:id w:val="1423921381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09E82DB" w14:textId="77777777" w:rsidR="00F440AE" w:rsidRPr="00F440AE" w:rsidRDefault="00F440AE" w:rsidP="00F440AE">
                        <w:pPr>
                          <w:rPr>
                            <w:rStyle w:val="Emphasis"/>
                          </w:rPr>
                        </w:pPr>
                        <w:r w:rsidRPr="00F440AE">
                          <w:rPr>
                            <w:rStyle w:val="PlaceholderText"/>
                            <w:color w:val="001647" w:themeColor="text2"/>
                            <w:sz w:val="18"/>
                            <w:szCs w:val="18"/>
                          </w:rPr>
                          <w:t>[Title]</w:t>
                        </w:r>
                      </w:p>
                    </w:sdtContent>
                  </w:sdt>
                </w:txbxContent>
              </v:textbox>
              <w10:wrap type="square" anchorx="margin"/>
            </v:shape>
          </w:pict>
        </mc:Fallback>
      </mc:AlternateContent>
    </w:r>
    <w:sdt>
      <w:sdtPr>
        <w:rPr>
          <w:color w:val="FF7800" w:themeColor="accent1"/>
        </w:rPr>
        <w:id w:val="389073189"/>
        <w:docPartObj>
          <w:docPartGallery w:val="Page Numbers (Bottom of Page)"/>
          <w:docPartUnique/>
        </w:docPartObj>
      </w:sdtPr>
      <w:sdtContent>
        <w:r w:rsidRPr="00F440AE">
          <w:rPr>
            <w:color w:val="FF7800" w:themeColor="accent1"/>
          </w:rP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AB2C" w14:textId="77777777" w:rsidR="00966FD2" w:rsidRDefault="00FB2D1B" w:rsidP="00FB2D1B">
    <w:pPr>
      <w:pStyle w:val="Footer"/>
      <w:jc w:val="left"/>
    </w:pPr>
    <w:r w:rsidRPr="00FB2D1B">
      <w:t>INTERNO/ZAUPNO A/ZAUPNO B/JAVNO</w:t>
    </w:r>
    <w:r>
      <w:br/>
      <w:t>Ljubljana</w:t>
    </w:r>
    <w:r w:rsidR="00966FD2">
      <w:t>, 3. 10.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0A5A" w14:textId="77777777" w:rsidR="00E31143" w:rsidRDefault="00E31143" w:rsidP="00B832B6">
      <w:pPr>
        <w:spacing w:after="0" w:line="240" w:lineRule="auto"/>
      </w:pPr>
      <w:r>
        <w:separator/>
      </w:r>
    </w:p>
  </w:footnote>
  <w:footnote w:type="continuationSeparator" w:id="0">
    <w:p w14:paraId="4895480F" w14:textId="77777777" w:rsidR="00E31143" w:rsidRDefault="00E31143" w:rsidP="00B83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top"/>
      <w:tblW w:w="5000" w:type="pct"/>
      <w:tblLayout w:type="fixed"/>
      <w:tblLook w:val="04A0" w:firstRow="1" w:lastRow="0" w:firstColumn="1" w:lastColumn="0" w:noHBand="0" w:noVBand="1"/>
    </w:tblPr>
    <w:tblGrid>
      <w:gridCol w:w="9072"/>
      <w:gridCol w:w="288"/>
    </w:tblGrid>
    <w:sdt>
      <w:sdtPr>
        <w:id w:val="390391225"/>
        <w:docPartObj>
          <w:docPartGallery w:val="Page Numbers (Top of Page)"/>
          <w:docPartUnique/>
        </w:docPartObj>
      </w:sdtPr>
      <w:sdtEndPr>
        <w:rPr>
          <w:rFonts w:asciiTheme="majorHAnsi" w:eastAsiaTheme="majorEastAsia" w:hAnsiTheme="majorHAnsi" w:cstheme="majorBidi"/>
          <w:sz w:val="28"/>
          <w:szCs w:val="28"/>
        </w:rPr>
      </w:sdtEndPr>
      <w:sdtContent>
        <w:tr w:rsidR="00F440AE" w14:paraId="14BE7AF2" w14:textId="77777777" w:rsidTr="00F440AE">
          <w:trPr>
            <w:trHeight w:val="1080"/>
          </w:trPr>
          <w:tc>
            <w:tcPr>
              <w:tcW w:w="4846" w:type="pct"/>
              <w:tcBorders>
                <w:right w:val="triple" w:sz="4" w:space="0" w:color="FF7800" w:themeColor="accent1"/>
              </w:tcBorders>
              <w:vAlign w:val="bottom"/>
            </w:tcPr>
            <w:p w14:paraId="08FADC53" w14:textId="77777777" w:rsidR="00F440AE" w:rsidRDefault="00F440AE">
              <w:pPr>
                <w:pStyle w:val="NoSpacing"/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F440AE">
                <w:rPr>
                  <w:color w:val="001647" w:themeColor="text2"/>
                </w:rPr>
                <w:fldChar w:fldCharType="begin"/>
              </w:r>
              <w:r w:rsidRPr="00F440AE">
                <w:rPr>
                  <w:color w:val="001647" w:themeColor="text2"/>
                </w:rPr>
                <w:instrText xml:space="preserve"> PAGE    \* MERGEFORMAT </w:instrText>
              </w:r>
              <w:r w:rsidRPr="00F440AE">
                <w:rPr>
                  <w:color w:val="001647" w:themeColor="text2"/>
                </w:rPr>
                <w:fldChar w:fldCharType="separate"/>
              </w:r>
              <w:r w:rsidR="00E94E04">
                <w:rPr>
                  <w:noProof/>
                  <w:color w:val="001647" w:themeColor="text2"/>
                </w:rPr>
                <w:t>3</w:t>
              </w:r>
              <w:r w:rsidRPr="00F440AE">
                <w:rPr>
                  <w:noProof/>
                  <w:color w:val="001647" w:themeColor="text2"/>
                </w:rPr>
                <w:fldChar w:fldCharType="end"/>
              </w:r>
            </w:p>
          </w:tc>
          <w:tc>
            <w:tcPr>
              <w:tcW w:w="154" w:type="pct"/>
              <w:tcBorders>
                <w:left w:val="triple" w:sz="4" w:space="0" w:color="FF7800" w:themeColor="accent1"/>
              </w:tcBorders>
              <w:vAlign w:val="bottom"/>
            </w:tcPr>
            <w:p w14:paraId="1AE3158D" w14:textId="77777777" w:rsidR="00F440AE" w:rsidRDefault="00F440AE">
              <w:pPr>
                <w:pStyle w:val="NoSpacing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</w:p>
          </w:tc>
        </w:tr>
      </w:sdtContent>
    </w:sdt>
  </w:tbl>
  <w:p w14:paraId="6A7F5CA5" w14:textId="77777777" w:rsidR="00B832B6" w:rsidRDefault="00B83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EC9"/>
    <w:multiLevelType w:val="hybridMultilevel"/>
    <w:tmpl w:val="5A54D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67CD2"/>
    <w:multiLevelType w:val="hybridMultilevel"/>
    <w:tmpl w:val="B1F4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765428">
    <w:abstractNumId w:val="1"/>
  </w:num>
  <w:num w:numId="2" w16cid:durableId="66709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CD"/>
    <w:rsid w:val="000311DC"/>
    <w:rsid w:val="00041CAB"/>
    <w:rsid w:val="00053E8F"/>
    <w:rsid w:val="0006255B"/>
    <w:rsid w:val="00074077"/>
    <w:rsid w:val="00074F70"/>
    <w:rsid w:val="000844C1"/>
    <w:rsid w:val="00085861"/>
    <w:rsid w:val="00093CBC"/>
    <w:rsid w:val="000B5EB7"/>
    <w:rsid w:val="000C02DF"/>
    <w:rsid w:val="000C63E5"/>
    <w:rsid w:val="000D70C2"/>
    <w:rsid w:val="000E6596"/>
    <w:rsid w:val="000F1D20"/>
    <w:rsid w:val="000F5AAA"/>
    <w:rsid w:val="0010534F"/>
    <w:rsid w:val="0010714B"/>
    <w:rsid w:val="00110140"/>
    <w:rsid w:val="00122797"/>
    <w:rsid w:val="00155C6E"/>
    <w:rsid w:val="001567CD"/>
    <w:rsid w:val="00180333"/>
    <w:rsid w:val="0019516F"/>
    <w:rsid w:val="001A6089"/>
    <w:rsid w:val="001A6807"/>
    <w:rsid w:val="001A6940"/>
    <w:rsid w:val="001C4DA9"/>
    <w:rsid w:val="001C4F30"/>
    <w:rsid w:val="001D0BEA"/>
    <w:rsid w:val="001D129A"/>
    <w:rsid w:val="001E0BFD"/>
    <w:rsid w:val="001E1559"/>
    <w:rsid w:val="001F6FDF"/>
    <w:rsid w:val="00203B43"/>
    <w:rsid w:val="002154AC"/>
    <w:rsid w:val="00223DFE"/>
    <w:rsid w:val="00243446"/>
    <w:rsid w:val="002908E3"/>
    <w:rsid w:val="00293B63"/>
    <w:rsid w:val="002E7C4C"/>
    <w:rsid w:val="002F0975"/>
    <w:rsid w:val="00337CDC"/>
    <w:rsid w:val="0035451E"/>
    <w:rsid w:val="00367714"/>
    <w:rsid w:val="00373311"/>
    <w:rsid w:val="00382031"/>
    <w:rsid w:val="003834D6"/>
    <w:rsid w:val="0038598D"/>
    <w:rsid w:val="003A6A2F"/>
    <w:rsid w:val="003C00BF"/>
    <w:rsid w:val="003C0C29"/>
    <w:rsid w:val="003C25C4"/>
    <w:rsid w:val="003C691E"/>
    <w:rsid w:val="003C6B67"/>
    <w:rsid w:val="003D0AF2"/>
    <w:rsid w:val="003F0115"/>
    <w:rsid w:val="003F2A86"/>
    <w:rsid w:val="00454A7C"/>
    <w:rsid w:val="004A653F"/>
    <w:rsid w:val="004B08C3"/>
    <w:rsid w:val="004C1740"/>
    <w:rsid w:val="004C23A2"/>
    <w:rsid w:val="004E1DA2"/>
    <w:rsid w:val="004F0B1A"/>
    <w:rsid w:val="004F1E31"/>
    <w:rsid w:val="005027EA"/>
    <w:rsid w:val="005113CC"/>
    <w:rsid w:val="00516E01"/>
    <w:rsid w:val="00517491"/>
    <w:rsid w:val="0052721B"/>
    <w:rsid w:val="00531EAD"/>
    <w:rsid w:val="0053359F"/>
    <w:rsid w:val="00537254"/>
    <w:rsid w:val="00553F92"/>
    <w:rsid w:val="00557396"/>
    <w:rsid w:val="00561938"/>
    <w:rsid w:val="00573AF4"/>
    <w:rsid w:val="00581F0B"/>
    <w:rsid w:val="005854D6"/>
    <w:rsid w:val="005917D2"/>
    <w:rsid w:val="005A7D5C"/>
    <w:rsid w:val="005C2BD0"/>
    <w:rsid w:val="005D2F36"/>
    <w:rsid w:val="005D5860"/>
    <w:rsid w:val="005E50BD"/>
    <w:rsid w:val="005F48B3"/>
    <w:rsid w:val="006007B3"/>
    <w:rsid w:val="00634050"/>
    <w:rsid w:val="00634EBD"/>
    <w:rsid w:val="00651A6C"/>
    <w:rsid w:val="00657862"/>
    <w:rsid w:val="00694B1C"/>
    <w:rsid w:val="006B2EE6"/>
    <w:rsid w:val="006B6B49"/>
    <w:rsid w:val="006B75BB"/>
    <w:rsid w:val="006C7996"/>
    <w:rsid w:val="006E4438"/>
    <w:rsid w:val="00704C8A"/>
    <w:rsid w:val="007051B1"/>
    <w:rsid w:val="007133F9"/>
    <w:rsid w:val="0072124B"/>
    <w:rsid w:val="00740E1B"/>
    <w:rsid w:val="0075618D"/>
    <w:rsid w:val="00763D88"/>
    <w:rsid w:val="007772EE"/>
    <w:rsid w:val="0081499D"/>
    <w:rsid w:val="0082080F"/>
    <w:rsid w:val="00840DDD"/>
    <w:rsid w:val="00857035"/>
    <w:rsid w:val="00872CCB"/>
    <w:rsid w:val="00885D38"/>
    <w:rsid w:val="008B7975"/>
    <w:rsid w:val="008C4AA3"/>
    <w:rsid w:val="008D458B"/>
    <w:rsid w:val="008F5357"/>
    <w:rsid w:val="008F6C6B"/>
    <w:rsid w:val="00902AB5"/>
    <w:rsid w:val="00906403"/>
    <w:rsid w:val="00911397"/>
    <w:rsid w:val="0091780B"/>
    <w:rsid w:val="009211CF"/>
    <w:rsid w:val="0093606E"/>
    <w:rsid w:val="009442B8"/>
    <w:rsid w:val="00965D25"/>
    <w:rsid w:val="00966FD2"/>
    <w:rsid w:val="00967CDA"/>
    <w:rsid w:val="00977E33"/>
    <w:rsid w:val="009856E6"/>
    <w:rsid w:val="009859E3"/>
    <w:rsid w:val="0098687E"/>
    <w:rsid w:val="009878F3"/>
    <w:rsid w:val="00992B66"/>
    <w:rsid w:val="009C6C5D"/>
    <w:rsid w:val="009C6F4D"/>
    <w:rsid w:val="009D3C3F"/>
    <w:rsid w:val="009F0085"/>
    <w:rsid w:val="00A30BBC"/>
    <w:rsid w:val="00A3728B"/>
    <w:rsid w:val="00A61675"/>
    <w:rsid w:val="00A80A29"/>
    <w:rsid w:val="00AA304C"/>
    <w:rsid w:val="00AF2600"/>
    <w:rsid w:val="00B06404"/>
    <w:rsid w:val="00B133E5"/>
    <w:rsid w:val="00B26FE2"/>
    <w:rsid w:val="00B45A7C"/>
    <w:rsid w:val="00B53C22"/>
    <w:rsid w:val="00B7282D"/>
    <w:rsid w:val="00B764E4"/>
    <w:rsid w:val="00B832B6"/>
    <w:rsid w:val="00B84A7A"/>
    <w:rsid w:val="00B95383"/>
    <w:rsid w:val="00BA41DF"/>
    <w:rsid w:val="00BB20CD"/>
    <w:rsid w:val="00BD4918"/>
    <w:rsid w:val="00C101EE"/>
    <w:rsid w:val="00C10F7C"/>
    <w:rsid w:val="00C5217A"/>
    <w:rsid w:val="00C73FE9"/>
    <w:rsid w:val="00C954C5"/>
    <w:rsid w:val="00CA370A"/>
    <w:rsid w:val="00CB1C20"/>
    <w:rsid w:val="00CB3A2E"/>
    <w:rsid w:val="00CC5B1E"/>
    <w:rsid w:val="00CD3BC8"/>
    <w:rsid w:val="00CE5C8C"/>
    <w:rsid w:val="00CE7DB4"/>
    <w:rsid w:val="00D03997"/>
    <w:rsid w:val="00D04E32"/>
    <w:rsid w:val="00D55EF3"/>
    <w:rsid w:val="00D57113"/>
    <w:rsid w:val="00D70441"/>
    <w:rsid w:val="00DD43D3"/>
    <w:rsid w:val="00DE2F77"/>
    <w:rsid w:val="00DE7536"/>
    <w:rsid w:val="00DE762F"/>
    <w:rsid w:val="00DF4161"/>
    <w:rsid w:val="00E048FE"/>
    <w:rsid w:val="00E067C5"/>
    <w:rsid w:val="00E31143"/>
    <w:rsid w:val="00E33440"/>
    <w:rsid w:val="00E411E6"/>
    <w:rsid w:val="00E446DA"/>
    <w:rsid w:val="00E544D5"/>
    <w:rsid w:val="00E54732"/>
    <w:rsid w:val="00E619DD"/>
    <w:rsid w:val="00E81B66"/>
    <w:rsid w:val="00E9205D"/>
    <w:rsid w:val="00E949B8"/>
    <w:rsid w:val="00E94E04"/>
    <w:rsid w:val="00EA1CCC"/>
    <w:rsid w:val="00EB23D5"/>
    <w:rsid w:val="00EB46F5"/>
    <w:rsid w:val="00EC1A24"/>
    <w:rsid w:val="00EE18EC"/>
    <w:rsid w:val="00EF7031"/>
    <w:rsid w:val="00F00A5A"/>
    <w:rsid w:val="00F0224A"/>
    <w:rsid w:val="00F066FC"/>
    <w:rsid w:val="00F24096"/>
    <w:rsid w:val="00F440AE"/>
    <w:rsid w:val="00F50BB8"/>
    <w:rsid w:val="00F5427F"/>
    <w:rsid w:val="00F84E53"/>
    <w:rsid w:val="00FB2853"/>
    <w:rsid w:val="00FB2D1B"/>
    <w:rsid w:val="00FB4683"/>
    <w:rsid w:val="00FC493A"/>
    <w:rsid w:val="00F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7DFB48"/>
  <w15:chartTrackingRefBased/>
  <w15:docId w15:val="{3C60F592-5DF6-9D43-A616-82E7F96A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CC"/>
    <w:pPr>
      <w:jc w:val="both"/>
    </w:pPr>
    <w:rPr>
      <w:color w:val="001647" w:themeColor="text2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E32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92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F92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F92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7F7F7F" w:themeColor="text1" w:themeTint="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7D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F59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03C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03C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32"/>
    <w:rPr>
      <w:rFonts w:asciiTheme="majorHAnsi" w:eastAsiaTheme="majorEastAsia" w:hAnsiTheme="majorHAnsi" w:cstheme="majorBidi"/>
      <w:b/>
      <w:color w:val="001647" w:themeColor="text2"/>
      <w:sz w:val="36"/>
      <w:szCs w:val="32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rsid w:val="00553F92"/>
    <w:rPr>
      <w:rFonts w:asciiTheme="majorHAnsi" w:eastAsiaTheme="majorEastAsia" w:hAnsiTheme="majorHAnsi" w:cstheme="majorBidi"/>
      <w:b/>
      <w:color w:val="001647" w:themeColor="text2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53F92"/>
    <w:rPr>
      <w:rFonts w:asciiTheme="majorHAnsi" w:eastAsiaTheme="majorEastAsia" w:hAnsiTheme="majorHAnsi" w:cstheme="majorBidi"/>
      <w:b/>
      <w:color w:val="001647" w:themeColor="text2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3F92"/>
    <w:rPr>
      <w:rFonts w:asciiTheme="majorHAnsi" w:eastAsiaTheme="majorEastAsia" w:hAnsiTheme="majorHAnsi" w:cstheme="majorBidi"/>
      <w:b/>
      <w:iCs/>
      <w:color w:val="7F7F7F" w:themeColor="text1" w:themeTint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5C"/>
    <w:rPr>
      <w:rFonts w:asciiTheme="majorHAnsi" w:eastAsiaTheme="majorEastAsia" w:hAnsiTheme="majorHAnsi" w:cstheme="majorBidi"/>
      <w:color w:val="BF59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5C"/>
    <w:rPr>
      <w:rFonts w:asciiTheme="majorHAnsi" w:eastAsiaTheme="majorEastAsia" w:hAnsiTheme="majorHAnsi" w:cstheme="majorBidi"/>
      <w:color w:val="803C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5C"/>
    <w:rPr>
      <w:rFonts w:asciiTheme="majorHAnsi" w:eastAsiaTheme="majorEastAsia" w:hAnsiTheme="majorHAnsi" w:cstheme="majorBidi"/>
      <w:i/>
      <w:iCs/>
      <w:color w:val="803C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5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5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7D5C"/>
    <w:pPr>
      <w:spacing w:after="200" w:line="240" w:lineRule="auto"/>
    </w:pPr>
    <w:rPr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53F92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92"/>
    <w:rPr>
      <w:rFonts w:asciiTheme="majorHAnsi" w:eastAsiaTheme="majorEastAsia" w:hAnsiTheme="majorHAnsi" w:cstheme="majorBidi"/>
      <w:b/>
      <w:color w:val="001647" w:themeColor="text2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14"/>
    <w:pPr>
      <w:numPr>
        <w:ilvl w:val="1"/>
      </w:numPr>
      <w:spacing w:before="240" w:after="280" w:line="360" w:lineRule="auto"/>
    </w:pPr>
    <w:rPr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14"/>
    <w:rPr>
      <w:color w:val="5A5A5A" w:themeColor="text1" w:themeTint="A5"/>
      <w:spacing w:val="15"/>
      <w:sz w:val="28"/>
    </w:rPr>
  </w:style>
  <w:style w:type="character" w:styleId="Strong">
    <w:name w:val="Strong"/>
    <w:basedOn w:val="DefaultParagraphFont"/>
    <w:uiPriority w:val="22"/>
    <w:qFormat/>
    <w:rsid w:val="005A7D5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A7D5C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5473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780B"/>
    <w:pPr>
      <w:spacing w:before="200"/>
      <w:ind w:left="864" w:right="864"/>
    </w:pPr>
    <w:rPr>
      <w:i/>
      <w:iCs/>
      <w:color w:val="767171" w:themeColor="background2" w:themeShade="80"/>
    </w:rPr>
  </w:style>
  <w:style w:type="character" w:customStyle="1" w:styleId="QuoteChar">
    <w:name w:val="Quote Char"/>
    <w:basedOn w:val="DefaultParagraphFont"/>
    <w:link w:val="Quote"/>
    <w:uiPriority w:val="29"/>
    <w:rsid w:val="0091780B"/>
    <w:rPr>
      <w:rFonts w:ascii="Roboto" w:hAnsi="Roboto"/>
      <w:i/>
      <w:iCs/>
      <w:color w:val="767171" w:themeColor="background2" w:themeShade="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C8"/>
    <w:pPr>
      <w:pBdr>
        <w:top w:val="single" w:sz="4" w:space="10" w:color="FF7800" w:themeColor="accent1"/>
        <w:bottom w:val="single" w:sz="4" w:space="10" w:color="FF7800" w:themeColor="accent1"/>
      </w:pBdr>
      <w:spacing w:before="360" w:after="360"/>
      <w:ind w:left="864" w:right="864"/>
    </w:pPr>
    <w:rPr>
      <w:i/>
      <w:iCs/>
      <w:color w:val="FF78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C8"/>
    <w:rPr>
      <w:rFonts w:ascii="Roboto" w:hAnsi="Roboto"/>
      <w:i/>
      <w:iCs/>
      <w:color w:val="FF7800" w:themeColor="accent1"/>
    </w:rPr>
  </w:style>
  <w:style w:type="character" w:styleId="SubtleEmphasis">
    <w:name w:val="Subtle Emphasis"/>
    <w:basedOn w:val="DefaultParagraphFont"/>
    <w:uiPriority w:val="19"/>
    <w:qFormat/>
    <w:rsid w:val="0091780B"/>
    <w:rPr>
      <w:i/>
      <w:iCs/>
      <w:color w:val="001647" w:themeColor="text2"/>
    </w:rPr>
  </w:style>
  <w:style w:type="character" w:styleId="IntenseEmphasis">
    <w:name w:val="Intense Emphasis"/>
    <w:basedOn w:val="DefaultParagraphFont"/>
    <w:uiPriority w:val="21"/>
    <w:qFormat/>
    <w:rsid w:val="00CD3BC8"/>
    <w:rPr>
      <w:i/>
      <w:iCs/>
      <w:color w:val="FF7800" w:themeColor="accent1"/>
    </w:rPr>
  </w:style>
  <w:style w:type="character" w:styleId="SubtleReference">
    <w:name w:val="Subtle Reference"/>
    <w:basedOn w:val="DefaultParagraphFont"/>
    <w:uiPriority w:val="31"/>
    <w:qFormat/>
    <w:rsid w:val="005A7D5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A7D5C"/>
    <w:rPr>
      <w:b/>
      <w:bCs/>
      <w:smallCaps/>
      <w:color w:val="FF7800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A7D5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7D5C"/>
    <w:pPr>
      <w:outlineLvl w:val="9"/>
    </w:pPr>
  </w:style>
  <w:style w:type="paragraph" w:styleId="ListParagraph">
    <w:name w:val="List Paragraph"/>
    <w:basedOn w:val="Normal"/>
    <w:uiPriority w:val="34"/>
    <w:qFormat/>
    <w:rsid w:val="00CD3BC8"/>
    <w:pPr>
      <w:ind w:left="720"/>
      <w:contextualSpacing/>
    </w:pPr>
  </w:style>
  <w:style w:type="table" w:styleId="TableGrid">
    <w:name w:val="Table Grid"/>
    <w:basedOn w:val="TableNormal"/>
    <w:uiPriority w:val="39"/>
    <w:rsid w:val="00917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9178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aliases w:val="Flycom table"/>
    <w:basedOn w:val="TableNormal"/>
    <w:uiPriority w:val="45"/>
    <w:rsid w:val="0091780B"/>
    <w:pPr>
      <w:spacing w:after="0" w:line="240" w:lineRule="auto"/>
    </w:pPr>
    <w:rPr>
      <w:rFonts w:ascii="Roboto" w:hAnsi="Roboto"/>
      <w:color w:val="001647" w:themeColor="text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Flycom">
    <w:name w:val="Flycom"/>
    <w:basedOn w:val="TableNormal"/>
    <w:uiPriority w:val="99"/>
    <w:rsid w:val="00553F92"/>
    <w:pPr>
      <w:spacing w:after="0" w:line="240" w:lineRule="auto"/>
    </w:pPr>
    <w:rPr>
      <w:color w:val="001647" w:themeColor="text2"/>
    </w:rPr>
    <w:tblPr>
      <w:tblStyleRowBandSize w:val="1"/>
      <w:tblBorders>
        <w:bottom w:val="single" w:sz="4" w:space="0" w:color="D0CECE" w:themeColor="background2" w:themeShade="E6"/>
      </w:tblBorders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8" w:space="0" w:color="FF7800" w:themeColor="accent1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  <w:tblPr/>
      <w:tcPr>
        <w:tcBorders>
          <w:top w:val="single" w:sz="8" w:space="0" w:color="FF7800" w:themeColor="accent1"/>
        </w:tcBorders>
      </w:tcPr>
    </w:tblStylePr>
    <w:tblStylePr w:type="firstCol">
      <w:rPr>
        <w:rFonts w:asciiTheme="majorHAnsi" w:hAnsiTheme="majorHAnsi"/>
        <w:b/>
      </w:rPr>
      <w:tblPr/>
      <w:tcPr>
        <w:tcBorders>
          <w:right w:val="single" w:sz="8" w:space="0" w:color="FF7800" w:themeColor="accent1"/>
        </w:tcBorders>
      </w:tcPr>
    </w:tblStylePr>
    <w:tblStylePr w:type="lastCol">
      <w:tblPr/>
      <w:tcPr>
        <w:tcBorders>
          <w:left w:val="single" w:sz="8" w:space="0" w:color="FF7800" w:themeColor="accent1"/>
        </w:tcBorders>
      </w:tcPr>
    </w:tblStylePr>
    <w:tblStylePr w:type="band1Horz">
      <w:tblPr/>
      <w:tcPr>
        <w:tcBorders>
          <w:bottom w:val="single" w:sz="4" w:space="0" w:color="D0CECE" w:themeColor="background2" w:themeShade="E6"/>
        </w:tcBorders>
      </w:tcPr>
    </w:tblStylePr>
    <w:tblStylePr w:type="band2Horz">
      <w:tblPr/>
      <w:tcPr>
        <w:tcBorders>
          <w:bottom w:val="single" w:sz="4" w:space="0" w:color="D0CECE" w:themeColor="background2" w:themeShade="E6"/>
        </w:tcBorders>
      </w:tcPr>
    </w:tblStylePr>
  </w:style>
  <w:style w:type="table" w:customStyle="1" w:styleId="Style1">
    <w:name w:val="Style1"/>
    <w:basedOn w:val="TableNormal"/>
    <w:uiPriority w:val="99"/>
    <w:rsid w:val="0091780B"/>
    <w:pPr>
      <w:spacing w:after="0" w:line="240" w:lineRule="auto"/>
    </w:pPr>
    <w:rPr>
      <w:rFonts w:ascii="Roboto" w:hAnsi="Roboto"/>
    </w:rPr>
    <w:tblPr>
      <w:tblBorders>
        <w:bottom w:val="single" w:sz="4" w:space="0" w:color="D0CECE" w:themeColor="background2" w:themeShade="E6"/>
      </w:tblBorders>
    </w:tblPr>
  </w:style>
  <w:style w:type="paragraph" w:styleId="Header">
    <w:name w:val="header"/>
    <w:basedOn w:val="Normal"/>
    <w:link w:val="HeaderChar"/>
    <w:uiPriority w:val="99"/>
    <w:unhideWhenUsed/>
    <w:rsid w:val="00B83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2B6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B83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2B6"/>
    <w:rPr>
      <w:rFonts w:ascii="Roboto" w:hAnsi="Roboto"/>
    </w:rPr>
  </w:style>
  <w:style w:type="character" w:styleId="PlaceholderText">
    <w:name w:val="Placeholder Text"/>
    <w:basedOn w:val="DefaultParagraphFont"/>
    <w:uiPriority w:val="99"/>
    <w:semiHidden/>
    <w:rsid w:val="00B832B6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E54732"/>
  </w:style>
  <w:style w:type="character" w:styleId="Hyperlink">
    <w:name w:val="Hyperlink"/>
    <w:basedOn w:val="DefaultParagraphFont"/>
    <w:uiPriority w:val="99"/>
    <w:unhideWhenUsed/>
    <w:rsid w:val="001D129A"/>
    <w:rPr>
      <w:color w:val="FF78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4D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44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44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44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flycom.si" TargetMode="External"/><Relationship Id="rId18" Type="http://schemas.openxmlformats.org/officeDocument/2006/relationships/hyperlink" Target="http://www.flycom.si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info@flycom.s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flycom.si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info@flycom.si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nfo@flycom.si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flycomtech.sharepoint.com/Templates/dokument_main.dotx" TargetMode="External"/></Relationships>
</file>

<file path=word/theme/theme1.xml><?xml version="1.0" encoding="utf-8"?>
<a:theme xmlns:a="http://schemas.openxmlformats.org/drawingml/2006/main" name="Office Theme">
  <a:themeElements>
    <a:clrScheme name="Flycom">
      <a:dk1>
        <a:sysClr val="windowText" lastClr="000000"/>
      </a:dk1>
      <a:lt1>
        <a:sysClr val="window" lastClr="FFFFFF"/>
      </a:lt1>
      <a:dk2>
        <a:srgbClr val="001647"/>
      </a:dk2>
      <a:lt2>
        <a:srgbClr val="E7E6E6"/>
      </a:lt2>
      <a:accent1>
        <a:srgbClr val="FF7800"/>
      </a:accent1>
      <a:accent2>
        <a:srgbClr val="EAD258"/>
      </a:accent2>
      <a:accent3>
        <a:srgbClr val="9966FF"/>
      </a:accent3>
      <a:accent4>
        <a:srgbClr val="34B270"/>
      </a:accent4>
      <a:accent5>
        <a:srgbClr val="3B57CD"/>
      </a:accent5>
      <a:accent6>
        <a:srgbClr val="D22E45"/>
      </a:accent6>
      <a:hlink>
        <a:srgbClr val="FF7800"/>
      </a:hlink>
      <a:folHlink>
        <a:srgbClr val="00164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27D239409E074F9CF89DFA24F80A09" ma:contentTypeVersion="4" ma:contentTypeDescription="Ustvari nov dokument." ma:contentTypeScope="" ma:versionID="f9496271105366a26780fd681f9fcf98">
  <xsd:schema xmlns:xsd="http://www.w3.org/2001/XMLSchema" xmlns:xs="http://www.w3.org/2001/XMLSchema" xmlns:p="http://schemas.microsoft.com/office/2006/metadata/properties" xmlns:ns2="75473664-fb86-4b38-9622-ae4988a12656" targetNamespace="http://schemas.microsoft.com/office/2006/metadata/properties" ma:root="true" ma:fieldsID="b5378d44e043c9c919a802b119977edd" ns2:_="">
    <xsd:import namespace="75473664-fb86-4b38-9622-ae4988a12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73664-fb86-4b38-9622-ae4988a12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5E25A7-04D7-4B41-B221-266005F6F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73664-fb86-4b38-9622-ae4988a12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6689F3-AB63-4B81-8842-56BE3544F3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95DFB3-67D0-4028-850D-A3CE4D8D55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5A45F1-59F3-48FE-AC52-2405558A98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dokument_main.dotx</Template>
  <TotalTime>1283</TotalTime>
  <Pages>5</Pages>
  <Words>458</Words>
  <Characters>3137</Characters>
  <Application>Microsoft Office Word</Application>
  <DocSecurity>0</DocSecurity>
  <Lines>87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Primož Skledar</dc:creator>
  <cp:keywords/>
  <dc:description/>
  <cp:lastModifiedBy>Primoz Skledar</cp:lastModifiedBy>
  <cp:revision>150</cp:revision>
  <dcterms:created xsi:type="dcterms:W3CDTF">2026-01-11T17:36:00Z</dcterms:created>
  <dcterms:modified xsi:type="dcterms:W3CDTF">2026-01-23T07:21:00Z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0x010100B327D239409E074F9CF89DFA24F80A09</vt:lpwstr>
  </property>
</Properties>
</file>